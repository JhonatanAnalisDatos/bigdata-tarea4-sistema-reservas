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33E0" w14:textId="77777777" w:rsidR="00A64512" w:rsidRPr="000D50B7" w:rsidRDefault="00A64512" w:rsidP="00A64512">
      <w:pPr>
        <w:pStyle w:val="Ttulo1"/>
        <w:rPr>
          <w:lang w:val="es-ES"/>
        </w:rPr>
      </w:pPr>
      <w:r w:rsidRPr="000D50B7">
        <w:rPr>
          <w:lang w:val="es-ES"/>
        </w:rPr>
        <w:t>Sistema de reservas para un restaurante</w:t>
      </w:r>
    </w:p>
    <w:p w14:paraId="2E19079D" w14:textId="77777777" w:rsidR="00A64512" w:rsidRDefault="00A64512" w:rsidP="00A64512">
      <w:pPr>
        <w:rPr>
          <w:lang w:val="es-ES"/>
        </w:rPr>
      </w:pPr>
      <w:r w:rsidRPr="000D50B7">
        <w:rPr>
          <w:lang w:val="es-ES"/>
        </w:rPr>
        <w:t>Este caso se centra en la implementación de un sistema para gestionar las reservas en un restaurante, permitiendo almacenar información relacionada con clientes, mesas disponibles y horarios de reserva.</w:t>
      </w:r>
    </w:p>
    <w:p w14:paraId="6C008169" w14:textId="77A81470" w:rsidR="00A64512" w:rsidRPr="00A64512" w:rsidRDefault="00A64512" w:rsidP="00A64512">
      <w:pPr>
        <w:rPr>
          <w:lang w:val="es-ES"/>
        </w:rPr>
      </w:pPr>
      <w:r w:rsidRPr="000D50B7">
        <w:rPr>
          <w:lang w:val="es-ES"/>
        </w:rPr>
        <w:t>La elección de MongoDB permite manejar datos flexibles, como notas personalizadas para cada reserva, variación en la cantidad de comensales y cambios frecuentes en la disponibilidad. El sistema facilita registrar el cliente, asignar una mesa, especificar fecha y hora, y almacenar observaciones particulares. Con ello es posible consultar horarios disponibles, reservas activas y reportes de ocupación del restaurante.</w:t>
      </w:r>
    </w:p>
    <w:p w14:paraId="6A71839E" w14:textId="77777777" w:rsidR="00A64512" w:rsidRPr="00650B5C" w:rsidRDefault="00A64512" w:rsidP="00A64512">
      <w:pPr>
        <w:pStyle w:val="Ttulo1"/>
        <w:rPr>
          <w:lang w:val="es-ES"/>
        </w:rPr>
      </w:pPr>
      <w:r w:rsidRPr="00650B5C">
        <w:rPr>
          <w:lang w:val="es-ES"/>
        </w:rPr>
        <w:t>Diseño de la base de datos</w:t>
      </w:r>
    </w:p>
    <w:p w14:paraId="01E29456" w14:textId="1D4DBD04" w:rsidR="00A64512" w:rsidRPr="00A64512" w:rsidRDefault="00A64512" w:rsidP="00A64512">
      <w:pPr>
        <w:rPr>
          <w:lang w:val="es-ES"/>
        </w:rPr>
      </w:pPr>
      <w:r w:rsidRPr="00650B5C">
        <w:rPr>
          <w:lang w:val="es-ES"/>
        </w:rPr>
        <w:t xml:space="preserve">La base de datos </w:t>
      </w:r>
      <w:proofErr w:type="spellStart"/>
      <w:r w:rsidRPr="00650B5C">
        <w:rPr>
          <w:bCs/>
          <w:lang w:val="es-ES"/>
        </w:rPr>
        <w:t>reservas_db</w:t>
      </w:r>
      <w:proofErr w:type="spellEnd"/>
      <w:r w:rsidRPr="00650B5C">
        <w:rPr>
          <w:lang w:val="es-ES"/>
        </w:rPr>
        <w:t xml:space="preserve"> se estructura en tres colecciones: </w:t>
      </w:r>
      <w:r w:rsidRPr="00650B5C">
        <w:rPr>
          <w:bCs/>
          <w:lang w:val="es-ES"/>
        </w:rPr>
        <w:t>mesas</w:t>
      </w:r>
      <w:r w:rsidRPr="00650B5C">
        <w:rPr>
          <w:lang w:val="es-ES"/>
        </w:rPr>
        <w:t xml:space="preserve">, </w:t>
      </w:r>
      <w:r w:rsidRPr="00650B5C">
        <w:rPr>
          <w:bCs/>
          <w:lang w:val="es-ES"/>
        </w:rPr>
        <w:t>clientes</w:t>
      </w:r>
      <w:r w:rsidRPr="00650B5C">
        <w:rPr>
          <w:lang w:val="es-ES"/>
        </w:rPr>
        <w:t xml:space="preserve"> y </w:t>
      </w:r>
      <w:r w:rsidRPr="00650B5C">
        <w:rPr>
          <w:bCs/>
          <w:lang w:val="es-ES"/>
        </w:rPr>
        <w:t>reservas</w:t>
      </w:r>
      <w:r w:rsidRPr="00650B5C">
        <w:rPr>
          <w:lang w:val="es-ES"/>
        </w:rPr>
        <w:t>. Cada reserva vincula un cliente con una mesa en una fecha específica. El modelo documental facilita registrar notas, cambios de horario y cantidades variables de personas.</w:t>
      </w:r>
    </w:p>
    <w:p w14:paraId="6C61516D" w14:textId="3DBD54F0" w:rsidR="00A64512" w:rsidRDefault="00A64512" w:rsidP="00A64512">
      <w:pPr>
        <w:pStyle w:val="Ttulo2"/>
        <w:rPr>
          <w:lang w:val="es-ES"/>
        </w:rPr>
      </w:pPr>
      <w:r>
        <w:rPr>
          <w:lang w:val="es-ES"/>
        </w:rPr>
        <w:t>Tabla 1</w:t>
      </w:r>
    </w:p>
    <w:p w14:paraId="6C7DA68D" w14:textId="77777777" w:rsidR="00A64512" w:rsidRPr="004776A8" w:rsidRDefault="00A64512" w:rsidP="00A64512">
      <w:pPr>
        <w:rPr>
          <w:lang w:val="es-ES"/>
        </w:rPr>
      </w:pPr>
      <w:r w:rsidRPr="004776A8">
        <w:rPr>
          <w:lang w:val="es-ES"/>
        </w:rPr>
        <w:t>Colección: mesas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580"/>
        <w:gridCol w:w="2157"/>
        <w:gridCol w:w="4613"/>
      </w:tblGrid>
      <w:tr w:rsidR="00A64512" w:rsidRPr="00A64512" w14:paraId="67BA914A" w14:textId="77777777" w:rsidTr="00A64512">
        <w:tc>
          <w:tcPr>
            <w:tcW w:w="1379" w:type="pct"/>
            <w:hideMark/>
          </w:tcPr>
          <w:p w14:paraId="2B6B6BFB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Campo</w:t>
            </w:r>
          </w:p>
        </w:tc>
        <w:tc>
          <w:tcPr>
            <w:tcW w:w="1153" w:type="pct"/>
            <w:hideMark/>
          </w:tcPr>
          <w:p w14:paraId="531A404B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Tipo</w:t>
            </w:r>
          </w:p>
        </w:tc>
        <w:tc>
          <w:tcPr>
            <w:tcW w:w="2467" w:type="pct"/>
            <w:hideMark/>
          </w:tcPr>
          <w:p w14:paraId="31215B5B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Descripción</w:t>
            </w:r>
          </w:p>
        </w:tc>
      </w:tr>
      <w:tr w:rsidR="00A64512" w:rsidRPr="004776A8" w14:paraId="3AE981E9" w14:textId="77777777" w:rsidTr="00A64512">
        <w:tc>
          <w:tcPr>
            <w:tcW w:w="1379" w:type="pct"/>
            <w:hideMark/>
          </w:tcPr>
          <w:p w14:paraId="7B64BEE9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_id</w:t>
            </w:r>
          </w:p>
        </w:tc>
        <w:tc>
          <w:tcPr>
            <w:tcW w:w="1153" w:type="pct"/>
            <w:hideMark/>
          </w:tcPr>
          <w:p w14:paraId="62FCFA96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ObjectId</w:t>
            </w:r>
            <w:proofErr w:type="spellEnd"/>
          </w:p>
        </w:tc>
        <w:tc>
          <w:tcPr>
            <w:tcW w:w="2467" w:type="pct"/>
            <w:hideMark/>
          </w:tcPr>
          <w:p w14:paraId="1E2635C5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Identificador único</w:t>
            </w:r>
          </w:p>
        </w:tc>
      </w:tr>
      <w:tr w:rsidR="00A64512" w:rsidRPr="004776A8" w14:paraId="2FE3B480" w14:textId="77777777" w:rsidTr="00A64512">
        <w:tc>
          <w:tcPr>
            <w:tcW w:w="1379" w:type="pct"/>
            <w:hideMark/>
          </w:tcPr>
          <w:p w14:paraId="2B299C17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numero</w:t>
            </w:r>
          </w:p>
        </w:tc>
        <w:tc>
          <w:tcPr>
            <w:tcW w:w="1153" w:type="pct"/>
            <w:hideMark/>
          </w:tcPr>
          <w:p w14:paraId="7655ED07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int</w:t>
            </w:r>
            <w:proofErr w:type="spellEnd"/>
          </w:p>
        </w:tc>
        <w:tc>
          <w:tcPr>
            <w:tcW w:w="2467" w:type="pct"/>
            <w:hideMark/>
          </w:tcPr>
          <w:p w14:paraId="59731B1B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Número de mesa</w:t>
            </w:r>
          </w:p>
        </w:tc>
      </w:tr>
      <w:tr w:rsidR="00A64512" w:rsidRPr="004776A8" w14:paraId="4167E57C" w14:textId="77777777" w:rsidTr="00A64512">
        <w:tc>
          <w:tcPr>
            <w:tcW w:w="1379" w:type="pct"/>
            <w:hideMark/>
          </w:tcPr>
          <w:p w14:paraId="4D90563C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capacidad</w:t>
            </w:r>
          </w:p>
        </w:tc>
        <w:tc>
          <w:tcPr>
            <w:tcW w:w="1153" w:type="pct"/>
            <w:hideMark/>
          </w:tcPr>
          <w:p w14:paraId="35491D6E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proofErr w:type="spellStart"/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int</w:t>
            </w:r>
            <w:proofErr w:type="spellEnd"/>
          </w:p>
        </w:tc>
        <w:tc>
          <w:tcPr>
            <w:tcW w:w="2467" w:type="pct"/>
            <w:hideMark/>
          </w:tcPr>
          <w:p w14:paraId="50FAD270" w14:textId="77777777" w:rsidR="00A64512" w:rsidRPr="004776A8" w:rsidRDefault="00A64512" w:rsidP="00877138">
            <w:pPr>
              <w:pStyle w:val="NormalWeb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004776A8">
              <w:rPr>
                <w:rFonts w:ascii="Arial" w:hAnsi="Arial" w:cs="Arial"/>
                <w:sz w:val="22"/>
                <w:szCs w:val="22"/>
                <w:lang w:val="es-ES"/>
              </w:rPr>
              <w:t>Capacidad máxima</w:t>
            </w:r>
          </w:p>
        </w:tc>
      </w:tr>
    </w:tbl>
    <w:p w14:paraId="49DB94DF" w14:textId="77777777" w:rsidR="00A64512" w:rsidRDefault="00A64512" w:rsidP="00A64512">
      <w:pPr>
        <w:pStyle w:val="NormalWeb"/>
        <w:rPr>
          <w:rFonts w:ascii="Arial" w:hAnsi="Arial" w:cs="Arial"/>
          <w:lang w:val="es-ES"/>
        </w:rPr>
      </w:pPr>
    </w:p>
    <w:p w14:paraId="07EB0C27" w14:textId="77777777" w:rsidR="00A64512" w:rsidRDefault="00A64512" w:rsidP="00A64512">
      <w:pPr>
        <w:pStyle w:val="NormalWeb"/>
        <w:rPr>
          <w:rFonts w:ascii="Arial" w:hAnsi="Arial" w:cs="Arial"/>
          <w:lang w:val="es-ES"/>
        </w:rPr>
      </w:pPr>
    </w:p>
    <w:p w14:paraId="5F3DDF2D" w14:textId="77777777" w:rsidR="00A64512" w:rsidRDefault="00A64512" w:rsidP="00A64512">
      <w:pPr>
        <w:pStyle w:val="NormalWeb"/>
        <w:rPr>
          <w:rFonts w:ascii="Arial" w:hAnsi="Arial" w:cs="Arial"/>
          <w:lang w:val="es-ES"/>
        </w:rPr>
      </w:pPr>
    </w:p>
    <w:p w14:paraId="63A7A53A" w14:textId="77777777" w:rsidR="00A64512" w:rsidRPr="004776A8" w:rsidRDefault="00A64512" w:rsidP="00A64512">
      <w:pPr>
        <w:pStyle w:val="NormalWeb"/>
        <w:rPr>
          <w:rFonts w:ascii="Arial" w:hAnsi="Arial" w:cs="Arial"/>
          <w:lang w:val="es-ES"/>
        </w:rPr>
      </w:pPr>
    </w:p>
    <w:p w14:paraId="317A80C8" w14:textId="77777777" w:rsidR="00A64512" w:rsidRDefault="00A64512" w:rsidP="00A64512">
      <w:pPr>
        <w:pStyle w:val="Ttulo2"/>
        <w:rPr>
          <w:lang w:val="es-ES"/>
        </w:rPr>
      </w:pPr>
      <w:r>
        <w:rPr>
          <w:lang w:val="es-ES"/>
        </w:rPr>
        <w:t>Tabla 2</w:t>
      </w:r>
    </w:p>
    <w:p w14:paraId="43AB42E9" w14:textId="77777777" w:rsidR="00A64512" w:rsidRPr="00F033EA" w:rsidRDefault="00A64512" w:rsidP="00A64512">
      <w:pPr>
        <w:rPr>
          <w:lang w:val="es-ES"/>
        </w:rPr>
      </w:pPr>
      <w:r w:rsidRPr="00F033EA">
        <w:rPr>
          <w:lang w:val="es-ES"/>
        </w:rPr>
        <w:t>Colección: clientes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36"/>
        <w:gridCol w:w="2223"/>
        <w:gridCol w:w="4991"/>
      </w:tblGrid>
      <w:tr w:rsidR="00A64512" w:rsidRPr="00A64512" w14:paraId="6214C4A1" w14:textId="77777777" w:rsidTr="00A64512">
        <w:tc>
          <w:tcPr>
            <w:tcW w:w="1142" w:type="pct"/>
            <w:hideMark/>
          </w:tcPr>
          <w:p w14:paraId="1C32BEB6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Campo</w:t>
            </w:r>
          </w:p>
        </w:tc>
        <w:tc>
          <w:tcPr>
            <w:tcW w:w="1189" w:type="pct"/>
            <w:hideMark/>
          </w:tcPr>
          <w:p w14:paraId="61CB0C54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Tipo</w:t>
            </w:r>
          </w:p>
        </w:tc>
        <w:tc>
          <w:tcPr>
            <w:tcW w:w="2669" w:type="pct"/>
            <w:hideMark/>
          </w:tcPr>
          <w:p w14:paraId="45A4E5E8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Descripción</w:t>
            </w:r>
          </w:p>
        </w:tc>
      </w:tr>
      <w:tr w:rsidR="00A64512" w:rsidRPr="00F033EA" w14:paraId="4E111859" w14:textId="77777777" w:rsidTr="00A64512">
        <w:tc>
          <w:tcPr>
            <w:tcW w:w="1142" w:type="pct"/>
            <w:hideMark/>
          </w:tcPr>
          <w:p w14:paraId="51C83C0A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_id</w:t>
            </w:r>
          </w:p>
        </w:tc>
        <w:tc>
          <w:tcPr>
            <w:tcW w:w="1189" w:type="pct"/>
            <w:hideMark/>
          </w:tcPr>
          <w:p w14:paraId="09B42686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ObjectId</w:t>
            </w:r>
            <w:proofErr w:type="spellEnd"/>
          </w:p>
        </w:tc>
        <w:tc>
          <w:tcPr>
            <w:tcW w:w="2669" w:type="pct"/>
            <w:hideMark/>
          </w:tcPr>
          <w:p w14:paraId="5F36A2D1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Identificador único</w:t>
            </w:r>
          </w:p>
        </w:tc>
      </w:tr>
      <w:tr w:rsidR="00A64512" w:rsidRPr="00F033EA" w14:paraId="1BDC8EBA" w14:textId="77777777" w:rsidTr="00A64512">
        <w:tc>
          <w:tcPr>
            <w:tcW w:w="1142" w:type="pct"/>
            <w:hideMark/>
          </w:tcPr>
          <w:p w14:paraId="00DFE1CE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nombre</w:t>
            </w:r>
          </w:p>
        </w:tc>
        <w:tc>
          <w:tcPr>
            <w:tcW w:w="1189" w:type="pct"/>
            <w:hideMark/>
          </w:tcPr>
          <w:p w14:paraId="27E65CA7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string</w:t>
            </w:r>
            <w:proofErr w:type="spellEnd"/>
          </w:p>
        </w:tc>
        <w:tc>
          <w:tcPr>
            <w:tcW w:w="2669" w:type="pct"/>
            <w:hideMark/>
          </w:tcPr>
          <w:p w14:paraId="4B7D2AB7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Nombre del cliente</w:t>
            </w:r>
          </w:p>
        </w:tc>
      </w:tr>
      <w:tr w:rsidR="00A64512" w:rsidRPr="00F033EA" w14:paraId="75D98DA9" w14:textId="77777777" w:rsidTr="00A64512">
        <w:tc>
          <w:tcPr>
            <w:tcW w:w="1142" w:type="pct"/>
            <w:hideMark/>
          </w:tcPr>
          <w:p w14:paraId="775C4870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telefono</w:t>
            </w:r>
            <w:proofErr w:type="spellEnd"/>
          </w:p>
        </w:tc>
        <w:tc>
          <w:tcPr>
            <w:tcW w:w="1189" w:type="pct"/>
            <w:hideMark/>
          </w:tcPr>
          <w:p w14:paraId="2A53ECD8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string</w:t>
            </w:r>
            <w:proofErr w:type="spellEnd"/>
          </w:p>
        </w:tc>
        <w:tc>
          <w:tcPr>
            <w:tcW w:w="2669" w:type="pct"/>
            <w:hideMark/>
          </w:tcPr>
          <w:p w14:paraId="70B1F38E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Número de contacto</w:t>
            </w:r>
          </w:p>
        </w:tc>
      </w:tr>
      <w:tr w:rsidR="00A64512" w:rsidRPr="00F033EA" w14:paraId="187EF2F9" w14:textId="77777777" w:rsidTr="00A64512">
        <w:tc>
          <w:tcPr>
            <w:tcW w:w="1142" w:type="pct"/>
            <w:hideMark/>
          </w:tcPr>
          <w:p w14:paraId="361C8EFF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email</w:t>
            </w:r>
          </w:p>
        </w:tc>
        <w:tc>
          <w:tcPr>
            <w:tcW w:w="1189" w:type="pct"/>
            <w:hideMark/>
          </w:tcPr>
          <w:p w14:paraId="00A69732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string</w:t>
            </w:r>
            <w:proofErr w:type="spellEnd"/>
          </w:p>
        </w:tc>
        <w:tc>
          <w:tcPr>
            <w:tcW w:w="2669" w:type="pct"/>
            <w:hideMark/>
          </w:tcPr>
          <w:p w14:paraId="12030261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Correo electrónico</w:t>
            </w:r>
          </w:p>
        </w:tc>
      </w:tr>
    </w:tbl>
    <w:p w14:paraId="593BEE1E" w14:textId="77777777" w:rsidR="00A64512" w:rsidRDefault="00A64512" w:rsidP="00A64512">
      <w:pPr>
        <w:pStyle w:val="NormalWeb"/>
        <w:spacing w:before="0" w:after="0"/>
        <w:ind w:firstLine="0"/>
        <w:rPr>
          <w:rFonts w:ascii="Arial" w:hAnsi="Arial" w:cs="Arial"/>
          <w:lang w:val="es-ES"/>
        </w:rPr>
      </w:pPr>
    </w:p>
    <w:p w14:paraId="6B2AEB2C" w14:textId="77777777" w:rsidR="00A64512" w:rsidRDefault="00A64512" w:rsidP="00A64512">
      <w:pPr>
        <w:pStyle w:val="Ttulo2"/>
        <w:rPr>
          <w:lang w:val="es-ES"/>
        </w:rPr>
      </w:pPr>
      <w:r>
        <w:rPr>
          <w:lang w:val="es-ES"/>
        </w:rPr>
        <w:t xml:space="preserve">Tabla 3 </w:t>
      </w:r>
    </w:p>
    <w:p w14:paraId="688CD94A" w14:textId="77777777" w:rsidR="00A64512" w:rsidRPr="00F033EA" w:rsidRDefault="00A64512" w:rsidP="00A64512">
      <w:pPr>
        <w:rPr>
          <w:lang w:val="es-ES"/>
        </w:rPr>
      </w:pPr>
      <w:r w:rsidRPr="00F033EA">
        <w:rPr>
          <w:lang w:val="es-ES"/>
        </w:rPr>
        <w:t>Colección: reservas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068"/>
        <w:gridCol w:w="1776"/>
        <w:gridCol w:w="4506"/>
      </w:tblGrid>
      <w:tr w:rsidR="00A64512" w:rsidRPr="00A64512" w14:paraId="5C348079" w14:textId="77777777" w:rsidTr="00A64512">
        <w:tc>
          <w:tcPr>
            <w:tcW w:w="1696" w:type="pct"/>
            <w:hideMark/>
          </w:tcPr>
          <w:p w14:paraId="7E78D1B5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Campo</w:t>
            </w:r>
          </w:p>
        </w:tc>
        <w:tc>
          <w:tcPr>
            <w:tcW w:w="839" w:type="pct"/>
            <w:hideMark/>
          </w:tcPr>
          <w:p w14:paraId="7C12072F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Tipo</w:t>
            </w:r>
          </w:p>
        </w:tc>
        <w:tc>
          <w:tcPr>
            <w:tcW w:w="2465" w:type="pct"/>
            <w:hideMark/>
          </w:tcPr>
          <w:p w14:paraId="5AAA8EC8" w14:textId="77777777" w:rsidR="00A64512" w:rsidRPr="00A64512" w:rsidRDefault="00A64512" w:rsidP="00A64512">
            <w:pPr>
              <w:rPr>
                <w:b/>
                <w:bCs/>
                <w:lang w:val="es-ES"/>
              </w:rPr>
            </w:pPr>
            <w:r w:rsidRPr="00A64512">
              <w:rPr>
                <w:b/>
                <w:bCs/>
                <w:lang w:val="es-ES"/>
              </w:rPr>
              <w:t>Descripción</w:t>
            </w:r>
          </w:p>
        </w:tc>
      </w:tr>
      <w:tr w:rsidR="00A64512" w:rsidRPr="00F033EA" w14:paraId="7D95ED75" w14:textId="77777777" w:rsidTr="00A64512">
        <w:tc>
          <w:tcPr>
            <w:tcW w:w="1696" w:type="pct"/>
            <w:hideMark/>
          </w:tcPr>
          <w:p w14:paraId="6531786C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_id</w:t>
            </w:r>
          </w:p>
        </w:tc>
        <w:tc>
          <w:tcPr>
            <w:tcW w:w="839" w:type="pct"/>
            <w:hideMark/>
          </w:tcPr>
          <w:p w14:paraId="35E5B89A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ObjectId</w:t>
            </w:r>
            <w:proofErr w:type="spellEnd"/>
          </w:p>
        </w:tc>
        <w:tc>
          <w:tcPr>
            <w:tcW w:w="2465" w:type="pct"/>
            <w:hideMark/>
          </w:tcPr>
          <w:p w14:paraId="48E7BEF7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Identificador único</w:t>
            </w:r>
          </w:p>
        </w:tc>
      </w:tr>
      <w:tr w:rsidR="00A64512" w:rsidRPr="00F033EA" w14:paraId="29019741" w14:textId="77777777" w:rsidTr="00A64512">
        <w:tc>
          <w:tcPr>
            <w:tcW w:w="1696" w:type="pct"/>
            <w:hideMark/>
          </w:tcPr>
          <w:p w14:paraId="7BC398A3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cliente_id</w:t>
            </w:r>
            <w:proofErr w:type="spellEnd"/>
          </w:p>
        </w:tc>
        <w:tc>
          <w:tcPr>
            <w:tcW w:w="839" w:type="pct"/>
            <w:hideMark/>
          </w:tcPr>
          <w:p w14:paraId="19C39E3A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ObjectId</w:t>
            </w:r>
            <w:proofErr w:type="spellEnd"/>
          </w:p>
        </w:tc>
        <w:tc>
          <w:tcPr>
            <w:tcW w:w="2465" w:type="pct"/>
            <w:hideMark/>
          </w:tcPr>
          <w:p w14:paraId="0099D80A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Referencia al cliente</w:t>
            </w:r>
          </w:p>
        </w:tc>
      </w:tr>
      <w:tr w:rsidR="00A64512" w:rsidRPr="00F033EA" w14:paraId="1AC1620F" w14:textId="77777777" w:rsidTr="00A64512">
        <w:tc>
          <w:tcPr>
            <w:tcW w:w="1696" w:type="pct"/>
            <w:hideMark/>
          </w:tcPr>
          <w:p w14:paraId="3D14651E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mesa_id</w:t>
            </w:r>
            <w:proofErr w:type="spellEnd"/>
          </w:p>
        </w:tc>
        <w:tc>
          <w:tcPr>
            <w:tcW w:w="839" w:type="pct"/>
            <w:hideMark/>
          </w:tcPr>
          <w:p w14:paraId="52780055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ObjectId</w:t>
            </w:r>
            <w:proofErr w:type="spellEnd"/>
          </w:p>
        </w:tc>
        <w:tc>
          <w:tcPr>
            <w:tcW w:w="2465" w:type="pct"/>
            <w:hideMark/>
          </w:tcPr>
          <w:p w14:paraId="60B1A986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Referencia a la mesa</w:t>
            </w:r>
          </w:p>
        </w:tc>
      </w:tr>
      <w:tr w:rsidR="00A64512" w:rsidRPr="00F033EA" w14:paraId="71C736DD" w14:textId="77777777" w:rsidTr="00A64512">
        <w:tc>
          <w:tcPr>
            <w:tcW w:w="1696" w:type="pct"/>
            <w:hideMark/>
          </w:tcPr>
          <w:p w14:paraId="07DB8DE7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fecha_reserva</w:t>
            </w:r>
            <w:proofErr w:type="spellEnd"/>
          </w:p>
        </w:tc>
        <w:tc>
          <w:tcPr>
            <w:tcW w:w="839" w:type="pct"/>
            <w:hideMark/>
          </w:tcPr>
          <w:p w14:paraId="0CDF9017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date</w:t>
            </w:r>
          </w:p>
        </w:tc>
        <w:tc>
          <w:tcPr>
            <w:tcW w:w="2465" w:type="pct"/>
            <w:hideMark/>
          </w:tcPr>
          <w:p w14:paraId="77A78C88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Fecha y hora de la reserva</w:t>
            </w:r>
          </w:p>
        </w:tc>
      </w:tr>
      <w:tr w:rsidR="00A64512" w:rsidRPr="00F033EA" w14:paraId="6C4E78F0" w14:textId="77777777" w:rsidTr="00A64512">
        <w:tc>
          <w:tcPr>
            <w:tcW w:w="1696" w:type="pct"/>
            <w:hideMark/>
          </w:tcPr>
          <w:p w14:paraId="0290A710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numero_personas</w:t>
            </w:r>
            <w:proofErr w:type="spellEnd"/>
          </w:p>
        </w:tc>
        <w:tc>
          <w:tcPr>
            <w:tcW w:w="839" w:type="pct"/>
            <w:hideMark/>
          </w:tcPr>
          <w:p w14:paraId="0265BE26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int</w:t>
            </w:r>
            <w:proofErr w:type="spellEnd"/>
          </w:p>
        </w:tc>
        <w:tc>
          <w:tcPr>
            <w:tcW w:w="2465" w:type="pct"/>
            <w:hideMark/>
          </w:tcPr>
          <w:p w14:paraId="143C672A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Cantidad de comensales</w:t>
            </w:r>
          </w:p>
        </w:tc>
      </w:tr>
      <w:tr w:rsidR="00A64512" w:rsidRPr="00F033EA" w14:paraId="08B3FDF4" w14:textId="77777777" w:rsidTr="00A64512">
        <w:tc>
          <w:tcPr>
            <w:tcW w:w="1696" w:type="pct"/>
            <w:hideMark/>
          </w:tcPr>
          <w:p w14:paraId="19827ABB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notas</w:t>
            </w:r>
          </w:p>
        </w:tc>
        <w:tc>
          <w:tcPr>
            <w:tcW w:w="839" w:type="pct"/>
            <w:hideMark/>
          </w:tcPr>
          <w:p w14:paraId="3DAB1CCB" w14:textId="77777777" w:rsidR="00A64512" w:rsidRPr="00F033EA" w:rsidRDefault="00A64512" w:rsidP="00A64512">
            <w:pPr>
              <w:rPr>
                <w:lang w:val="es-ES"/>
              </w:rPr>
            </w:pPr>
            <w:proofErr w:type="spellStart"/>
            <w:r w:rsidRPr="00F033EA">
              <w:rPr>
                <w:lang w:val="es-ES"/>
              </w:rPr>
              <w:t>string</w:t>
            </w:r>
            <w:proofErr w:type="spellEnd"/>
          </w:p>
        </w:tc>
        <w:tc>
          <w:tcPr>
            <w:tcW w:w="2465" w:type="pct"/>
            <w:hideMark/>
          </w:tcPr>
          <w:p w14:paraId="687C6ED0" w14:textId="77777777" w:rsidR="00A64512" w:rsidRPr="00F033EA" w:rsidRDefault="00A64512" w:rsidP="00A64512">
            <w:pPr>
              <w:rPr>
                <w:lang w:val="es-ES"/>
              </w:rPr>
            </w:pPr>
            <w:r w:rsidRPr="00F033EA">
              <w:rPr>
                <w:lang w:val="es-ES"/>
              </w:rPr>
              <w:t>Observaciones adicionales</w:t>
            </w:r>
          </w:p>
        </w:tc>
      </w:tr>
    </w:tbl>
    <w:p w14:paraId="7C222BB0" w14:textId="77777777" w:rsidR="00A64512" w:rsidRDefault="00A64512" w:rsidP="00A64512">
      <w:pPr>
        <w:pStyle w:val="NormalWeb"/>
        <w:spacing w:before="0" w:after="0"/>
        <w:rPr>
          <w:rFonts w:ascii="Arial" w:hAnsi="Arial" w:cs="Arial"/>
        </w:rPr>
      </w:pPr>
    </w:p>
    <w:p w14:paraId="5E66303F" w14:textId="77777777" w:rsidR="00A64512" w:rsidRDefault="00A64512" w:rsidP="00A64512">
      <w:pPr>
        <w:pStyle w:val="NormalWeb"/>
        <w:spacing w:before="0" w:after="0"/>
        <w:jc w:val="center"/>
        <w:rPr>
          <w:rFonts w:ascii="Arial" w:hAnsi="Arial" w:cs="Arial"/>
          <w:b/>
        </w:rPr>
      </w:pPr>
    </w:p>
    <w:p w14:paraId="224DB335" w14:textId="77777777" w:rsidR="00A64512" w:rsidRDefault="00A64512" w:rsidP="00A64512">
      <w:pPr>
        <w:pStyle w:val="NormalWeb"/>
        <w:spacing w:before="0" w:after="0"/>
        <w:jc w:val="center"/>
        <w:rPr>
          <w:rFonts w:ascii="Arial" w:hAnsi="Arial" w:cs="Arial"/>
          <w:b/>
        </w:rPr>
      </w:pPr>
    </w:p>
    <w:p w14:paraId="31D4FA88" w14:textId="77777777" w:rsidR="00A64512" w:rsidRDefault="00A64512" w:rsidP="00A64512">
      <w:pPr>
        <w:pStyle w:val="Ttulo2"/>
        <w:numPr>
          <w:ilvl w:val="0"/>
          <w:numId w:val="24"/>
        </w:numPr>
      </w:pPr>
      <w:r w:rsidRPr="00012951">
        <w:lastRenderedPageBreak/>
        <w:t>Código de las consultas y análisis de resultados</w:t>
      </w:r>
    </w:p>
    <w:p w14:paraId="4F2A7934" w14:textId="5C5BFDD3" w:rsidR="00A64512" w:rsidRDefault="00A64512" w:rsidP="00A64512">
      <w:pPr>
        <w:pStyle w:val="Ttulo3"/>
        <w:numPr>
          <w:ilvl w:val="1"/>
          <w:numId w:val="25"/>
        </w:numPr>
      </w:pPr>
      <w:r w:rsidRPr="00031836">
        <w:t>Creación de base de datos, colecciones, campos y documentos</w:t>
      </w:r>
    </w:p>
    <w:p w14:paraId="6CEB0114" w14:textId="234399C0" w:rsidR="00A64512" w:rsidRDefault="00A64512" w:rsidP="00A64512">
      <w:pPr>
        <w:pStyle w:val="Ttulo4"/>
      </w:pPr>
      <w:r>
        <w:t>Crear base de datos</w:t>
      </w:r>
    </w:p>
    <w:p w14:paraId="0E954BD6" w14:textId="77777777" w:rsidR="00A64512" w:rsidRDefault="00A64512" w:rsidP="00A64512">
      <w:r>
        <w:t xml:space="preserve">use </w:t>
      </w:r>
      <w:proofErr w:type="spellStart"/>
      <w:r>
        <w:t>reservas_db</w:t>
      </w:r>
      <w:proofErr w:type="spellEnd"/>
    </w:p>
    <w:p w14:paraId="108B160E" w14:textId="383511C2" w:rsidR="00A64512" w:rsidRDefault="00A64512" w:rsidP="00A64512">
      <w:pPr>
        <w:pStyle w:val="Ttulo4"/>
      </w:pPr>
      <w:r>
        <w:t>Esquema de Colecciones</w:t>
      </w:r>
    </w:p>
    <w:p w14:paraId="42D9CB3C" w14:textId="77777777" w:rsidR="00A64512" w:rsidRPr="00A64512" w:rsidRDefault="00A64512" w:rsidP="00A64512">
      <w:pPr>
        <w:rPr>
          <w:b/>
          <w:bCs/>
        </w:rPr>
      </w:pPr>
      <w:r w:rsidRPr="00A64512">
        <w:rPr>
          <w:b/>
          <w:bCs/>
        </w:rPr>
        <w:t>Colección: mesas</w:t>
      </w:r>
    </w:p>
    <w:p w14:paraId="3856A6D2" w14:textId="77777777" w:rsidR="00A64512" w:rsidRDefault="00A64512" w:rsidP="00A64512">
      <w:r>
        <w:t>{</w:t>
      </w:r>
    </w:p>
    <w:p w14:paraId="6F4AA0F3" w14:textId="77777777" w:rsidR="00A64512" w:rsidRDefault="00A64512" w:rsidP="00A64512"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1D0D823D" w14:textId="77777777" w:rsidR="00A64512" w:rsidRDefault="00A64512" w:rsidP="00A64512">
      <w:r>
        <w:t xml:space="preserve">  numero: </w:t>
      </w:r>
      <w:proofErr w:type="spellStart"/>
      <w:r>
        <w:t>int</w:t>
      </w:r>
      <w:proofErr w:type="spellEnd"/>
      <w:r>
        <w:t>,</w:t>
      </w:r>
    </w:p>
    <w:p w14:paraId="2A4A30A8" w14:textId="77777777" w:rsidR="00A64512" w:rsidRDefault="00A64512" w:rsidP="00A64512">
      <w:r>
        <w:t xml:space="preserve">  capacidad: </w:t>
      </w:r>
      <w:proofErr w:type="spellStart"/>
      <w:r>
        <w:t>int</w:t>
      </w:r>
      <w:proofErr w:type="spellEnd"/>
    </w:p>
    <w:p w14:paraId="7B397658" w14:textId="77777777" w:rsidR="00A64512" w:rsidRDefault="00A64512" w:rsidP="00A64512">
      <w:r>
        <w:t>}</w:t>
      </w:r>
    </w:p>
    <w:p w14:paraId="667DFB96" w14:textId="77777777" w:rsidR="00A64512" w:rsidRPr="00A64512" w:rsidRDefault="00A64512" w:rsidP="00A64512">
      <w:pPr>
        <w:rPr>
          <w:b/>
          <w:bCs/>
        </w:rPr>
      </w:pPr>
      <w:r w:rsidRPr="00A64512">
        <w:rPr>
          <w:b/>
          <w:bCs/>
        </w:rPr>
        <w:t>Colección: clientes</w:t>
      </w:r>
    </w:p>
    <w:p w14:paraId="0A299FCF" w14:textId="77777777" w:rsidR="00A64512" w:rsidRDefault="00A64512" w:rsidP="00A64512">
      <w:r>
        <w:t>{</w:t>
      </w:r>
    </w:p>
    <w:p w14:paraId="79E47467" w14:textId="77777777" w:rsidR="00A64512" w:rsidRDefault="00A64512" w:rsidP="00A64512"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4C529A10" w14:textId="77777777" w:rsidR="00A64512" w:rsidRDefault="00A64512" w:rsidP="00A64512">
      <w:r>
        <w:t xml:space="preserve">  nombre: </w:t>
      </w:r>
      <w:proofErr w:type="spellStart"/>
      <w:r>
        <w:t>string</w:t>
      </w:r>
      <w:proofErr w:type="spellEnd"/>
      <w:r>
        <w:t>,</w:t>
      </w:r>
    </w:p>
    <w:p w14:paraId="17ED4164" w14:textId="77777777" w:rsidR="00A64512" w:rsidRDefault="00A64512" w:rsidP="00A64512">
      <w:r>
        <w:t xml:space="preserve"> 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03F24A2F" w14:textId="77777777" w:rsidR="00A64512" w:rsidRDefault="00A64512" w:rsidP="00A64512">
      <w:r>
        <w:t xml:space="preserve">  email: </w:t>
      </w:r>
      <w:proofErr w:type="spellStart"/>
      <w:r>
        <w:t>string</w:t>
      </w:r>
      <w:proofErr w:type="spellEnd"/>
    </w:p>
    <w:p w14:paraId="0114B10A" w14:textId="77777777" w:rsidR="00A64512" w:rsidRDefault="00A64512" w:rsidP="00A64512">
      <w:r>
        <w:t>}</w:t>
      </w:r>
    </w:p>
    <w:p w14:paraId="11D87672" w14:textId="77777777" w:rsidR="00A64512" w:rsidRPr="00A64512" w:rsidRDefault="00A64512" w:rsidP="00A64512">
      <w:pPr>
        <w:rPr>
          <w:b/>
          <w:bCs/>
        </w:rPr>
      </w:pPr>
      <w:r w:rsidRPr="00A64512">
        <w:rPr>
          <w:b/>
          <w:bCs/>
        </w:rPr>
        <w:t>Colección: reservas</w:t>
      </w:r>
    </w:p>
    <w:p w14:paraId="3844B487" w14:textId="77777777" w:rsidR="00A64512" w:rsidRDefault="00A64512" w:rsidP="00A64512">
      <w:r>
        <w:t>{</w:t>
      </w:r>
    </w:p>
    <w:p w14:paraId="3ECE7E77" w14:textId="77777777" w:rsidR="00A64512" w:rsidRDefault="00A64512" w:rsidP="00A64512">
      <w:r>
        <w:t xml:space="preserve">  _id: </w:t>
      </w:r>
      <w:proofErr w:type="spellStart"/>
      <w:r>
        <w:t>ObjectId</w:t>
      </w:r>
      <w:proofErr w:type="spellEnd"/>
      <w:r>
        <w:t>,</w:t>
      </w:r>
    </w:p>
    <w:p w14:paraId="12D66E1B" w14:textId="77777777" w:rsidR="00A64512" w:rsidRDefault="00A64512" w:rsidP="00A64512">
      <w:r>
        <w:t xml:space="preserve">  </w:t>
      </w:r>
      <w:proofErr w:type="spellStart"/>
      <w:r>
        <w:t>cliente_id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474AB13D" w14:textId="77777777" w:rsidR="00A64512" w:rsidRDefault="00A64512" w:rsidP="00A64512">
      <w:r>
        <w:lastRenderedPageBreak/>
        <w:t xml:space="preserve">  </w:t>
      </w:r>
      <w:proofErr w:type="spellStart"/>
      <w:r>
        <w:t>mesa_id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,</w:t>
      </w:r>
    </w:p>
    <w:p w14:paraId="177E4A2E" w14:textId="77777777" w:rsidR="00A64512" w:rsidRDefault="00A64512" w:rsidP="00A64512">
      <w:r>
        <w:t xml:space="preserve">  </w:t>
      </w:r>
      <w:proofErr w:type="spellStart"/>
      <w:r>
        <w:t>fecha_reserva</w:t>
      </w:r>
      <w:proofErr w:type="spellEnd"/>
      <w:r>
        <w:t>: Date,</w:t>
      </w:r>
    </w:p>
    <w:p w14:paraId="62F07218" w14:textId="77777777" w:rsidR="00A64512" w:rsidRDefault="00A64512" w:rsidP="00A64512">
      <w:r>
        <w:t xml:space="preserve">  </w:t>
      </w:r>
      <w:proofErr w:type="spellStart"/>
      <w:r>
        <w:t>numero_personas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3D55E314" w14:textId="77777777" w:rsidR="00A64512" w:rsidRDefault="00A64512" w:rsidP="00A64512">
      <w:r>
        <w:t xml:space="preserve">  notas: </w:t>
      </w:r>
      <w:proofErr w:type="spellStart"/>
      <w:r>
        <w:t>string</w:t>
      </w:r>
      <w:proofErr w:type="spellEnd"/>
    </w:p>
    <w:p w14:paraId="50714422" w14:textId="22F5405F" w:rsidR="00A64512" w:rsidRDefault="00A64512" w:rsidP="00A64512">
      <w:r>
        <w:t>}</w:t>
      </w:r>
    </w:p>
    <w:p w14:paraId="2FBCDAA4" w14:textId="77777777" w:rsidR="00A64512" w:rsidRDefault="00A64512" w:rsidP="00A64512">
      <w:pPr>
        <w:pStyle w:val="Ttulo3"/>
        <w:numPr>
          <w:ilvl w:val="1"/>
          <w:numId w:val="25"/>
        </w:numPr>
      </w:pPr>
      <w:r w:rsidRPr="00485EFB">
        <w:t xml:space="preserve">Consultas básicas </w:t>
      </w:r>
    </w:p>
    <w:p w14:paraId="6BA5324C" w14:textId="77777777" w:rsidR="00A64512" w:rsidRDefault="00A64512" w:rsidP="00A64512">
      <w:pPr>
        <w:pStyle w:val="Ttulo4"/>
      </w:pPr>
      <w:r>
        <w:t>Consulta 1: listar todas las mesas</w:t>
      </w:r>
    </w:p>
    <w:p w14:paraId="3B877AC8" w14:textId="77777777" w:rsidR="00A64512" w:rsidRDefault="00A64512" w:rsidP="00A64512">
      <w:proofErr w:type="spellStart"/>
      <w:proofErr w:type="gramStart"/>
      <w:r>
        <w:t>db.mesas</w:t>
      </w:r>
      <w:proofErr w:type="gramEnd"/>
      <w:r>
        <w:t>.find</w:t>
      </w:r>
      <w:proofErr w:type="spellEnd"/>
      <w:r>
        <w:t>(</w:t>
      </w:r>
      <w:proofErr w:type="gramStart"/>
      <w:r>
        <w:t>).</w:t>
      </w:r>
      <w:proofErr w:type="spellStart"/>
      <w:r>
        <w:t>pretty</w:t>
      </w:r>
      <w:proofErr w:type="spellEnd"/>
      <w:proofErr w:type="gramEnd"/>
      <w:r>
        <w:t>();</w:t>
      </w:r>
    </w:p>
    <w:p w14:paraId="1B4B44D5" w14:textId="4A7AA555" w:rsidR="00A64512" w:rsidRDefault="00A64512" w:rsidP="00A64512">
      <w:r w:rsidRPr="00A64512">
        <w:rPr>
          <w:b/>
          <w:bCs/>
        </w:rPr>
        <w:t>Interpretación:</w:t>
      </w:r>
      <w:r>
        <w:t xml:space="preserve"> Se obtienen todos los documentos de la colección mesas, mostrando el número y capacidad de cada una. Esto permite verificar la correcta creación de los 100 documentos.</w:t>
      </w:r>
    </w:p>
    <w:p w14:paraId="319C570D" w14:textId="77777777" w:rsidR="00A64512" w:rsidRDefault="00A64512" w:rsidP="00A64512">
      <w:pPr>
        <w:pStyle w:val="Ttulo4"/>
      </w:pPr>
      <w:r>
        <w:t>Consulta 2: Listar clientes con información de contacto</w:t>
      </w:r>
    </w:p>
    <w:p w14:paraId="55C465FD" w14:textId="77777777" w:rsidR="00A64512" w:rsidRDefault="00A64512" w:rsidP="00A64512">
      <w:proofErr w:type="spellStart"/>
      <w:proofErr w:type="gramStart"/>
      <w:r>
        <w:t>db.clientes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{nombre: 1, </w:t>
      </w:r>
      <w:proofErr w:type="spellStart"/>
      <w:r>
        <w:t>telefono</w:t>
      </w:r>
      <w:proofErr w:type="spellEnd"/>
      <w:r>
        <w:t>: 1, email: 1}</w:t>
      </w:r>
      <w:proofErr w:type="gramStart"/>
      <w:r>
        <w:t>).</w:t>
      </w:r>
      <w:proofErr w:type="spellStart"/>
      <w:r>
        <w:t>limit</w:t>
      </w:r>
      <w:proofErr w:type="spellEnd"/>
      <w:proofErr w:type="gramEnd"/>
      <w:r>
        <w:t>(10</w:t>
      </w:r>
      <w:proofErr w:type="gramStart"/>
      <w:r>
        <w:t>).</w:t>
      </w:r>
      <w:proofErr w:type="spellStart"/>
      <w:r>
        <w:t>pretty</w:t>
      </w:r>
      <w:proofErr w:type="spellEnd"/>
      <w:proofErr w:type="gramEnd"/>
      <w:r>
        <w:t>()</w:t>
      </w:r>
    </w:p>
    <w:p w14:paraId="36287D3C" w14:textId="3556142D" w:rsidR="00A64512" w:rsidRDefault="00A64512" w:rsidP="00A64512">
      <w:r w:rsidRPr="00A64512">
        <w:rPr>
          <w:b/>
          <w:bCs/>
        </w:rPr>
        <w:t>Interpretación:</w:t>
      </w:r>
      <w:r>
        <w:t xml:space="preserve"> Se visualizan los primeros 10 clientes con su información de contacto, confirmando la estructura de datos y la calidad de la información almacenada.</w:t>
      </w:r>
    </w:p>
    <w:p w14:paraId="5A262083" w14:textId="7364F32F" w:rsidR="00A64512" w:rsidRDefault="00A64512" w:rsidP="00A64512">
      <w:pPr>
        <w:pStyle w:val="Ttulo4"/>
      </w:pPr>
      <w:r>
        <w:t>Consulta 3: Mostrar reservas activas</w:t>
      </w:r>
    </w:p>
    <w:p w14:paraId="15426211" w14:textId="02D23D60" w:rsidR="00A64512" w:rsidRDefault="00A64512" w:rsidP="00A64512">
      <w:proofErr w:type="spellStart"/>
      <w:proofErr w:type="gramStart"/>
      <w:r>
        <w:t>db.reservas</w:t>
      </w:r>
      <w:proofErr w:type="gramEnd"/>
      <w:r>
        <w:t>.</w:t>
      </w:r>
      <w:proofErr w:type="gramStart"/>
      <w:r>
        <w:t>find</w:t>
      </w:r>
      <w:proofErr w:type="spellEnd"/>
      <w:r>
        <w:t>().</w:t>
      </w:r>
      <w:proofErr w:type="spellStart"/>
      <w:r>
        <w:t>sort</w:t>
      </w:r>
      <w:proofErr w:type="spellEnd"/>
      <w:proofErr w:type="gramEnd"/>
      <w:r>
        <w:t>({</w:t>
      </w:r>
      <w:proofErr w:type="spellStart"/>
      <w:r>
        <w:t>fecha_reserva</w:t>
      </w:r>
      <w:proofErr w:type="spellEnd"/>
      <w:r>
        <w:t>: 1}</w:t>
      </w:r>
      <w:proofErr w:type="gramStart"/>
      <w:r>
        <w:t>).</w:t>
      </w:r>
      <w:proofErr w:type="spellStart"/>
      <w:r>
        <w:t>limit</w:t>
      </w:r>
      <w:proofErr w:type="spellEnd"/>
      <w:proofErr w:type="gramEnd"/>
      <w:r>
        <w:t>(5</w:t>
      </w:r>
      <w:proofErr w:type="gramStart"/>
      <w:r>
        <w:t>).</w:t>
      </w:r>
      <w:proofErr w:type="spellStart"/>
      <w:r>
        <w:t>pretty</w:t>
      </w:r>
      <w:proofErr w:type="spellEnd"/>
      <w:proofErr w:type="gramEnd"/>
      <w:r>
        <w:t>()</w:t>
      </w:r>
    </w:p>
    <w:p w14:paraId="07628C3C" w14:textId="5689438C" w:rsidR="00A64512" w:rsidRDefault="00A64512" w:rsidP="00A64512">
      <w:r w:rsidRPr="00A64512">
        <w:rPr>
          <w:b/>
          <w:bCs/>
        </w:rPr>
        <w:t>Interpretación:</w:t>
      </w:r>
      <w:r>
        <w:t xml:space="preserve"> se observan las 5 próximas reservas ordenadas por fecha, permitiendo ver la relación entre clientes, mesas y fechas de reserva.</w:t>
      </w:r>
    </w:p>
    <w:p w14:paraId="6AAAA001" w14:textId="77777777" w:rsidR="00A64512" w:rsidRDefault="00A64512" w:rsidP="00A64512">
      <w:pPr>
        <w:pStyle w:val="Ttulo4"/>
      </w:pPr>
      <w:r>
        <w:t>Consulta 4: Contar total de documentos</w:t>
      </w:r>
    </w:p>
    <w:p w14:paraId="2EC927C5" w14:textId="77777777" w:rsidR="00A64512" w:rsidRDefault="00A64512" w:rsidP="00A64512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"Total mesas: " + </w:t>
      </w:r>
      <w:proofErr w:type="spellStart"/>
      <w:proofErr w:type="gramStart"/>
      <w:r>
        <w:t>db.mesas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));</w:t>
      </w:r>
    </w:p>
    <w:p w14:paraId="76078F7F" w14:textId="77777777" w:rsidR="00A64512" w:rsidRDefault="00A64512" w:rsidP="00A64512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"Total clientes: " + </w:t>
      </w:r>
      <w:proofErr w:type="spellStart"/>
      <w:proofErr w:type="gramStart"/>
      <w:r>
        <w:t>db.clientes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));</w:t>
      </w:r>
    </w:p>
    <w:p w14:paraId="293B213F" w14:textId="10F56F28" w:rsidR="00A64512" w:rsidRDefault="00A64512" w:rsidP="00A64512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"Total reservas: " + </w:t>
      </w:r>
      <w:proofErr w:type="spellStart"/>
      <w:proofErr w:type="gramStart"/>
      <w:r>
        <w:t>db.reservas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));</w:t>
      </w:r>
    </w:p>
    <w:p w14:paraId="11ACD99C" w14:textId="5C773D29" w:rsidR="00A64512" w:rsidRDefault="00A64512" w:rsidP="00A64512">
      <w:r w:rsidRPr="00A64512">
        <w:rPr>
          <w:b/>
          <w:bCs/>
        </w:rPr>
        <w:t>Interpretación:</w:t>
      </w:r>
      <w:r>
        <w:t xml:space="preserve"> Se confirma la creación exitosa de 100 documentos en cada colección, cumpliendo con el requisito mínimo establecido.</w:t>
      </w:r>
    </w:p>
    <w:p w14:paraId="3DE4D88A" w14:textId="77777777" w:rsidR="00A64512" w:rsidRDefault="00A64512" w:rsidP="00A64512">
      <w:pPr>
        <w:pStyle w:val="Ttulo3"/>
        <w:numPr>
          <w:ilvl w:val="1"/>
          <w:numId w:val="25"/>
        </w:numPr>
      </w:pPr>
      <w:r w:rsidRPr="00485EFB">
        <w:t>Consultas con filtros y operadores.</w:t>
      </w:r>
    </w:p>
    <w:p w14:paraId="7771CC11" w14:textId="77777777" w:rsidR="00A64512" w:rsidRDefault="00A64512" w:rsidP="00A64512">
      <w:pPr>
        <w:pStyle w:val="Ttulo4"/>
      </w:pPr>
      <w:r w:rsidRPr="0051125B">
        <w:t xml:space="preserve">Consulta 1: </w:t>
      </w:r>
      <w:r w:rsidRPr="00A64512">
        <w:t>Reservas para más de 4 personas</w:t>
      </w:r>
    </w:p>
    <w:p w14:paraId="63AE92DF" w14:textId="77777777" w:rsidR="00A64512" w:rsidRPr="00A64512" w:rsidRDefault="00A64512" w:rsidP="00A64512">
      <w:proofErr w:type="spellStart"/>
      <w:proofErr w:type="gramStart"/>
      <w:r w:rsidRPr="00A64512">
        <w:t>db.reservas</w:t>
      </w:r>
      <w:proofErr w:type="gramEnd"/>
      <w:r w:rsidRPr="00A64512">
        <w:t>.</w:t>
      </w:r>
      <w:proofErr w:type="gramStart"/>
      <w:r w:rsidRPr="00A64512">
        <w:t>find</w:t>
      </w:r>
      <w:proofErr w:type="spellEnd"/>
      <w:r w:rsidRPr="00A64512">
        <w:t>(</w:t>
      </w:r>
      <w:proofErr w:type="gramEnd"/>
      <w:r w:rsidRPr="00A64512">
        <w:t>{</w:t>
      </w:r>
      <w:proofErr w:type="spellStart"/>
      <w:r w:rsidRPr="00A64512">
        <w:t>numero_personas</w:t>
      </w:r>
      <w:proofErr w:type="spellEnd"/>
      <w:r w:rsidRPr="00A64512">
        <w:t>: {$</w:t>
      </w:r>
      <w:proofErr w:type="spellStart"/>
      <w:r w:rsidRPr="00A64512">
        <w:t>gt</w:t>
      </w:r>
      <w:proofErr w:type="spellEnd"/>
      <w:r w:rsidRPr="00A64512">
        <w:t>: 4}}</w:t>
      </w:r>
      <w:proofErr w:type="gramStart"/>
      <w:r w:rsidRPr="00A64512">
        <w:t>).</w:t>
      </w:r>
      <w:proofErr w:type="spellStart"/>
      <w:r w:rsidRPr="00A64512">
        <w:t>count</w:t>
      </w:r>
      <w:proofErr w:type="spellEnd"/>
      <w:proofErr w:type="gramEnd"/>
      <w:r w:rsidRPr="00A64512">
        <w:t>()</w:t>
      </w:r>
    </w:p>
    <w:p w14:paraId="3B456807" w14:textId="77777777" w:rsidR="00A64512" w:rsidRP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Se identifican X reservas con más de 4 comensales, información útil para la planificación de mesas grandes y logística del restaurante.</w:t>
      </w:r>
    </w:p>
    <w:p w14:paraId="70B4A769" w14:textId="77777777" w:rsidR="00A64512" w:rsidRDefault="00A64512" w:rsidP="00A64512">
      <w:pPr>
        <w:pStyle w:val="Ttulo4"/>
        <w:rPr>
          <w:bCs/>
        </w:rPr>
      </w:pPr>
      <w:r>
        <w:t>Consulta 2</w:t>
      </w:r>
      <w:r w:rsidRPr="0051125B">
        <w:t xml:space="preserve">: </w:t>
      </w:r>
      <w:r w:rsidRPr="00A64512">
        <w:rPr>
          <w:bCs/>
        </w:rPr>
        <w:t>Mesas con capacidad mayor a 6 personas</w:t>
      </w:r>
    </w:p>
    <w:p w14:paraId="5D87634D" w14:textId="77777777" w:rsidR="00A64512" w:rsidRPr="00A64512" w:rsidRDefault="00A64512" w:rsidP="00A64512">
      <w:proofErr w:type="spellStart"/>
      <w:proofErr w:type="gramStart"/>
      <w:r w:rsidRPr="00A64512">
        <w:t>db.mesas</w:t>
      </w:r>
      <w:proofErr w:type="gramEnd"/>
      <w:r w:rsidRPr="00A64512">
        <w:t>.</w:t>
      </w:r>
      <w:proofErr w:type="gramStart"/>
      <w:r w:rsidRPr="00A64512">
        <w:t>find</w:t>
      </w:r>
      <w:proofErr w:type="spellEnd"/>
      <w:r w:rsidRPr="00A64512">
        <w:t>(</w:t>
      </w:r>
      <w:proofErr w:type="gramEnd"/>
      <w:r w:rsidRPr="00A64512">
        <w:t>{capacidad: {$</w:t>
      </w:r>
      <w:proofErr w:type="spellStart"/>
      <w:r w:rsidRPr="00A64512">
        <w:t>gte</w:t>
      </w:r>
      <w:proofErr w:type="spellEnd"/>
      <w:r w:rsidRPr="00A64512">
        <w:t>: 6}}</w:t>
      </w:r>
      <w:proofErr w:type="gramStart"/>
      <w:r w:rsidRPr="00A64512">
        <w:t>).</w:t>
      </w:r>
      <w:proofErr w:type="spellStart"/>
      <w:r w:rsidRPr="00A64512">
        <w:t>pretty</w:t>
      </w:r>
      <w:proofErr w:type="spellEnd"/>
      <w:proofErr w:type="gramEnd"/>
      <w:r w:rsidRPr="00A64512">
        <w:t>()</w:t>
      </w:r>
    </w:p>
    <w:p w14:paraId="2DF95A10" w14:textId="77777777" w:rsidR="00A64512" w:rsidRP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Se obtienen Y mesas con capacidad para 6 o más personas, esencial para asignar grupos grandes y optimizar la distribución del espacio.</w:t>
      </w:r>
    </w:p>
    <w:p w14:paraId="5200F087" w14:textId="77777777" w:rsidR="00A64512" w:rsidRDefault="00A64512" w:rsidP="00A64512">
      <w:pPr>
        <w:pStyle w:val="Ttulo4"/>
      </w:pPr>
      <w:r>
        <w:t>Consulta 3</w:t>
      </w:r>
      <w:r w:rsidRPr="0051125B">
        <w:t xml:space="preserve">: </w:t>
      </w:r>
      <w:r w:rsidRPr="00A64512">
        <w:t>Reservas con requerimientos especiales</w:t>
      </w:r>
    </w:p>
    <w:p w14:paraId="09184749" w14:textId="77777777" w:rsidR="00A64512" w:rsidRDefault="00A64512" w:rsidP="00A64512">
      <w:proofErr w:type="spellStart"/>
      <w:proofErr w:type="gramStart"/>
      <w:r>
        <w:t>db.reservas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03735FA4" w14:textId="77777777" w:rsidR="00A64512" w:rsidRDefault="00A64512" w:rsidP="00A64512">
      <w:r>
        <w:t xml:space="preserve">    notas: {$in: ["Alergia a mariscos", "Preferencia comida vegetariana"]}</w:t>
      </w:r>
    </w:p>
    <w:p w14:paraId="7C28B8D1" w14:textId="77777777" w:rsidR="00A64512" w:rsidRPr="00A64512" w:rsidRDefault="00A64512" w:rsidP="00A64512">
      <w:r>
        <w:t>}</w:t>
      </w:r>
      <w:proofErr w:type="gramStart"/>
      <w:r>
        <w:t>).</w:t>
      </w:r>
      <w:proofErr w:type="spellStart"/>
      <w:r>
        <w:t>count</w:t>
      </w:r>
      <w:proofErr w:type="spellEnd"/>
      <w:proofErr w:type="gramEnd"/>
      <w:r>
        <w:t>()</w:t>
      </w:r>
    </w:p>
    <w:p w14:paraId="41472A81" w14:textId="77777777" w:rsidR="00A64512" w:rsidRP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Se detectan Z reservas con requerimientos dietéticos especiales, permitiendo al restaurante prepararse con anticipación.</w:t>
      </w:r>
    </w:p>
    <w:p w14:paraId="62366503" w14:textId="77777777" w:rsidR="00A64512" w:rsidRDefault="00A64512" w:rsidP="00A64512">
      <w:pPr>
        <w:pStyle w:val="Ttulo4"/>
      </w:pPr>
      <w:r>
        <w:t>Consulta 4</w:t>
      </w:r>
      <w:r w:rsidRPr="0051125B">
        <w:t xml:space="preserve">: </w:t>
      </w:r>
      <w:r w:rsidRPr="00A64512">
        <w:t>Reservas para hoy</w:t>
      </w:r>
    </w:p>
    <w:p w14:paraId="5BCE0F3C" w14:textId="77777777" w:rsidR="00A64512" w:rsidRDefault="00A64512" w:rsidP="00A64512">
      <w:proofErr w:type="spellStart"/>
      <w:r>
        <w:t>let</w:t>
      </w:r>
      <w:proofErr w:type="spellEnd"/>
      <w:r>
        <w:t xml:space="preserve"> hoy = new </w:t>
      </w:r>
      <w:proofErr w:type="gramStart"/>
      <w:r>
        <w:t>Date(</w:t>
      </w:r>
      <w:proofErr w:type="gramEnd"/>
      <w:r>
        <w:t>);</w:t>
      </w:r>
    </w:p>
    <w:p w14:paraId="0B2B6743" w14:textId="77777777" w:rsidR="00A64512" w:rsidRDefault="00A64512" w:rsidP="00A64512">
      <w:proofErr w:type="spellStart"/>
      <w:proofErr w:type="gramStart"/>
      <w:r>
        <w:t>hoy.setHours</w:t>
      </w:r>
      <w:proofErr w:type="spellEnd"/>
      <w:proofErr w:type="gramEnd"/>
      <w:r>
        <w:t>(0, 0, 0, 0);</w:t>
      </w:r>
    </w:p>
    <w:p w14:paraId="1B252F7D" w14:textId="77777777" w:rsidR="00A64512" w:rsidRDefault="00A64512" w:rsidP="00A64512">
      <w:proofErr w:type="spellStart"/>
      <w:r>
        <w:t>let</w:t>
      </w:r>
      <w:proofErr w:type="spellEnd"/>
      <w:r>
        <w:t xml:space="preserve"> </w:t>
      </w:r>
      <w:proofErr w:type="spellStart"/>
      <w:r>
        <w:t>manana</w:t>
      </w:r>
      <w:proofErr w:type="spellEnd"/>
      <w:r>
        <w:t xml:space="preserve"> = new Date(hoy);</w:t>
      </w:r>
    </w:p>
    <w:p w14:paraId="7C9B8016" w14:textId="77777777" w:rsidR="00A64512" w:rsidRDefault="00A64512" w:rsidP="00A64512">
      <w:proofErr w:type="spellStart"/>
      <w:proofErr w:type="gramStart"/>
      <w:r>
        <w:lastRenderedPageBreak/>
        <w:t>manana.setDate</w:t>
      </w:r>
      <w:proofErr w:type="spellEnd"/>
      <w:proofErr w:type="gramEnd"/>
      <w:r>
        <w:t>(</w:t>
      </w:r>
      <w:proofErr w:type="spellStart"/>
      <w:proofErr w:type="gramStart"/>
      <w:r>
        <w:t>manana.getDate</w:t>
      </w:r>
      <w:proofErr w:type="spellEnd"/>
      <w:proofErr w:type="gramEnd"/>
      <w:r>
        <w:t>() + 1);</w:t>
      </w:r>
    </w:p>
    <w:p w14:paraId="748DB63D" w14:textId="77777777" w:rsidR="00A64512" w:rsidRDefault="00A64512" w:rsidP="00A64512"/>
    <w:p w14:paraId="7B9531E0" w14:textId="77777777" w:rsidR="00A64512" w:rsidRDefault="00A64512" w:rsidP="00A64512">
      <w:proofErr w:type="spellStart"/>
      <w:proofErr w:type="gramStart"/>
      <w:r>
        <w:t>db.reservas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5A757FC" w14:textId="77777777" w:rsidR="00A64512" w:rsidRDefault="00A64512" w:rsidP="00A64512">
      <w:r>
        <w:t xml:space="preserve">    </w:t>
      </w:r>
      <w:proofErr w:type="spellStart"/>
      <w:r>
        <w:t>fecha_reserva</w:t>
      </w:r>
      <w:proofErr w:type="spellEnd"/>
      <w:r>
        <w:t>: {$</w:t>
      </w:r>
      <w:proofErr w:type="spellStart"/>
      <w:r>
        <w:t>gte</w:t>
      </w:r>
      <w:proofErr w:type="spellEnd"/>
      <w:r>
        <w:t>: hoy, $</w:t>
      </w:r>
      <w:proofErr w:type="spellStart"/>
      <w:r>
        <w:t>lt</w:t>
      </w:r>
      <w:proofErr w:type="spellEnd"/>
      <w:r>
        <w:t xml:space="preserve">: </w:t>
      </w:r>
      <w:proofErr w:type="spellStart"/>
      <w:r>
        <w:t>manana</w:t>
      </w:r>
      <w:proofErr w:type="spellEnd"/>
      <w:r>
        <w:t>}</w:t>
      </w:r>
    </w:p>
    <w:p w14:paraId="1FE730E5" w14:textId="77777777" w:rsidR="00A64512" w:rsidRPr="00A64512" w:rsidRDefault="00A64512" w:rsidP="00A64512">
      <w:r>
        <w:t>}</w:t>
      </w:r>
      <w:proofErr w:type="gramStart"/>
      <w:r>
        <w:t>).</w:t>
      </w:r>
      <w:proofErr w:type="spellStart"/>
      <w:r>
        <w:t>pretty</w:t>
      </w:r>
      <w:proofErr w:type="spellEnd"/>
      <w:proofErr w:type="gramEnd"/>
      <w:r>
        <w:t>()</w:t>
      </w:r>
    </w:p>
    <w:p w14:paraId="256A3B4D" w14:textId="045C8C8B" w:rsid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Se listan las reservas del día actual, facilitando la gestión operativa diaria del restaurante.</w:t>
      </w:r>
    </w:p>
    <w:p w14:paraId="4DA3E92C" w14:textId="1D396503" w:rsidR="00A64512" w:rsidRDefault="00A64512" w:rsidP="00A64512">
      <w:pPr>
        <w:pStyle w:val="Ttulo3"/>
        <w:numPr>
          <w:ilvl w:val="1"/>
          <w:numId w:val="25"/>
        </w:numPr>
      </w:pPr>
      <w:r w:rsidRPr="00485EFB">
        <w:t>Consultas de agrega</w:t>
      </w:r>
      <w:r>
        <w:t xml:space="preserve">ción para calcular estadísticas </w:t>
      </w:r>
    </w:p>
    <w:p w14:paraId="26852E20" w14:textId="0ED52DAC" w:rsidR="00A64512" w:rsidRDefault="00A64512" w:rsidP="00A64512">
      <w:pPr>
        <w:pStyle w:val="Ttulo4"/>
        <w:rPr>
          <w:rFonts w:ascii="Arial" w:hAnsi="Arial" w:cs="Arial"/>
          <w:i/>
        </w:rPr>
      </w:pPr>
      <w:r w:rsidRPr="0051125B">
        <w:t xml:space="preserve">Consulta 1: </w:t>
      </w:r>
      <w:r w:rsidRPr="00A64512">
        <w:t>Número de reservas por cliente</w:t>
      </w:r>
    </w:p>
    <w:p w14:paraId="25364A74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proofErr w:type="spellStart"/>
      <w:proofErr w:type="gramStart"/>
      <w:r w:rsidRPr="00A64512">
        <w:rPr>
          <w:rFonts w:cstheme="minorBidi"/>
          <w:szCs w:val="22"/>
        </w:rPr>
        <w:t>db.reservas</w:t>
      </w:r>
      <w:proofErr w:type="gramEnd"/>
      <w:r w:rsidRPr="00A64512">
        <w:rPr>
          <w:rFonts w:cstheme="minorBidi"/>
          <w:szCs w:val="22"/>
        </w:rPr>
        <w:t>.</w:t>
      </w:r>
      <w:proofErr w:type="gramStart"/>
      <w:r w:rsidRPr="00A64512">
        <w:rPr>
          <w:rFonts w:cstheme="minorBidi"/>
          <w:szCs w:val="22"/>
        </w:rPr>
        <w:t>aggregate</w:t>
      </w:r>
      <w:proofErr w:type="spellEnd"/>
      <w:r w:rsidRPr="00A64512">
        <w:rPr>
          <w:rFonts w:cstheme="minorBidi"/>
          <w:szCs w:val="22"/>
        </w:rPr>
        <w:t>(</w:t>
      </w:r>
      <w:proofErr w:type="gramEnd"/>
      <w:r w:rsidRPr="00A64512">
        <w:rPr>
          <w:rFonts w:cstheme="minorBidi"/>
          <w:szCs w:val="22"/>
        </w:rPr>
        <w:t>[</w:t>
      </w:r>
    </w:p>
    <w:p w14:paraId="2ED3033B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group</w:t>
      </w:r>
      <w:proofErr w:type="spellEnd"/>
      <w:r w:rsidRPr="00A64512">
        <w:rPr>
          <w:rFonts w:cstheme="minorBidi"/>
          <w:szCs w:val="22"/>
        </w:rPr>
        <w:t>: {_id: "$</w:t>
      </w:r>
      <w:proofErr w:type="spellStart"/>
      <w:r w:rsidRPr="00A64512">
        <w:rPr>
          <w:rFonts w:cstheme="minorBidi"/>
          <w:szCs w:val="22"/>
        </w:rPr>
        <w:t>cliente_id</w:t>
      </w:r>
      <w:proofErr w:type="spellEnd"/>
      <w:r w:rsidRPr="00A64512">
        <w:rPr>
          <w:rFonts w:cstheme="minorBidi"/>
          <w:szCs w:val="22"/>
        </w:rPr>
        <w:t xml:space="preserve">", </w:t>
      </w:r>
      <w:proofErr w:type="spellStart"/>
      <w:r w:rsidRPr="00A64512">
        <w:rPr>
          <w:rFonts w:cstheme="minorBidi"/>
          <w:szCs w:val="22"/>
        </w:rPr>
        <w:t>totalReservas</w:t>
      </w:r>
      <w:proofErr w:type="spellEnd"/>
      <w:r w:rsidRPr="00A64512">
        <w:rPr>
          <w:rFonts w:cstheme="minorBidi"/>
          <w:szCs w:val="22"/>
        </w:rPr>
        <w:t>: {$sum: 1}}},</w:t>
      </w:r>
    </w:p>
    <w:p w14:paraId="702FC606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sort</w:t>
      </w:r>
      <w:proofErr w:type="spellEnd"/>
      <w:r w:rsidRPr="00A64512">
        <w:rPr>
          <w:rFonts w:cstheme="minorBidi"/>
          <w:szCs w:val="22"/>
        </w:rPr>
        <w:t>: {</w:t>
      </w:r>
      <w:proofErr w:type="spellStart"/>
      <w:r w:rsidRPr="00A64512">
        <w:rPr>
          <w:rFonts w:cstheme="minorBidi"/>
          <w:szCs w:val="22"/>
        </w:rPr>
        <w:t>totalReservas</w:t>
      </w:r>
      <w:proofErr w:type="spellEnd"/>
      <w:r w:rsidRPr="00A64512">
        <w:rPr>
          <w:rFonts w:cstheme="minorBidi"/>
          <w:szCs w:val="22"/>
        </w:rPr>
        <w:t>: -1}},</w:t>
      </w:r>
    </w:p>
    <w:p w14:paraId="73CCBAFA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limit</w:t>
      </w:r>
      <w:proofErr w:type="spellEnd"/>
      <w:r w:rsidRPr="00A64512">
        <w:rPr>
          <w:rFonts w:cstheme="minorBidi"/>
          <w:szCs w:val="22"/>
        </w:rPr>
        <w:t>: 5}</w:t>
      </w:r>
    </w:p>
    <w:p w14:paraId="6E2E8835" w14:textId="102E111E" w:rsidR="00A64512" w:rsidRDefault="00A64512" w:rsidP="00A64512">
      <w:pPr>
        <w:pStyle w:val="NormalWeb"/>
        <w:spacing w:before="0" w:after="0"/>
        <w:rPr>
          <w:rFonts w:ascii="Arial" w:hAnsi="Arial" w:cs="Arial"/>
          <w:i/>
        </w:rPr>
      </w:pPr>
      <w:r w:rsidRPr="00A64512">
        <w:rPr>
          <w:rFonts w:cstheme="minorBidi"/>
          <w:szCs w:val="22"/>
        </w:rPr>
        <w:t>])</w:t>
      </w:r>
    </w:p>
    <w:p w14:paraId="0E5B9950" w14:textId="4202F2CB" w:rsidR="00A64512" w:rsidRP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Se identifican los 5 clientes más frecuentes, información valiosa para programas de fidelización y marketing dirigido.</w:t>
      </w:r>
    </w:p>
    <w:p w14:paraId="1E4D82E9" w14:textId="27A6C71A" w:rsidR="00A64512" w:rsidRDefault="00A64512" w:rsidP="00A64512">
      <w:pPr>
        <w:pStyle w:val="Ttulo4"/>
      </w:pPr>
      <w:r>
        <w:t>Consulta 2</w:t>
      </w:r>
      <w:r w:rsidRPr="0051125B">
        <w:t xml:space="preserve">: </w:t>
      </w:r>
      <w:r w:rsidRPr="00A64512">
        <w:t>Promedio de personas por reserva</w:t>
      </w:r>
    </w:p>
    <w:p w14:paraId="62699EDE" w14:textId="77777777" w:rsidR="00A64512" w:rsidRDefault="00A64512" w:rsidP="00A64512">
      <w:proofErr w:type="spellStart"/>
      <w:proofErr w:type="gramStart"/>
      <w:r>
        <w:t>db.reservas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900A60F" w14:textId="77777777" w:rsidR="00A64512" w:rsidRDefault="00A64512" w:rsidP="00A64512">
      <w:r>
        <w:t xml:space="preserve">    {$</w:t>
      </w:r>
      <w:proofErr w:type="spellStart"/>
      <w:r>
        <w:t>group</w:t>
      </w:r>
      <w:proofErr w:type="spellEnd"/>
      <w:r>
        <w:t xml:space="preserve">: {_id: </w:t>
      </w:r>
      <w:proofErr w:type="spellStart"/>
      <w:r>
        <w:t>null</w:t>
      </w:r>
      <w:proofErr w:type="spellEnd"/>
      <w:r>
        <w:t xml:space="preserve">, </w:t>
      </w:r>
    </w:p>
    <w:p w14:paraId="78EF4724" w14:textId="77777777" w:rsidR="00A64512" w:rsidRDefault="00A64512" w:rsidP="00A64512">
      <w:r>
        <w:t xml:space="preserve">        </w:t>
      </w:r>
      <w:proofErr w:type="spellStart"/>
      <w:r>
        <w:t>promedioPersonas</w:t>
      </w:r>
      <w:proofErr w:type="spellEnd"/>
      <w:r>
        <w:t>: {$</w:t>
      </w:r>
      <w:proofErr w:type="spellStart"/>
      <w:r>
        <w:t>avg</w:t>
      </w:r>
      <w:proofErr w:type="spellEnd"/>
      <w:r>
        <w:t>: "$</w:t>
      </w:r>
      <w:proofErr w:type="spellStart"/>
      <w:r>
        <w:t>numero_personas</w:t>
      </w:r>
      <w:proofErr w:type="spellEnd"/>
      <w:r>
        <w:t>"},</w:t>
      </w:r>
    </w:p>
    <w:p w14:paraId="0E892B0A" w14:textId="77777777" w:rsidR="00A64512" w:rsidRDefault="00A64512" w:rsidP="00A64512">
      <w:r>
        <w:t xml:space="preserve">        </w:t>
      </w:r>
      <w:proofErr w:type="spellStart"/>
      <w:r>
        <w:t>maxPersonas</w:t>
      </w:r>
      <w:proofErr w:type="spellEnd"/>
      <w:r>
        <w:t>: {$</w:t>
      </w:r>
      <w:proofErr w:type="spellStart"/>
      <w:r>
        <w:t>max</w:t>
      </w:r>
      <w:proofErr w:type="spellEnd"/>
      <w:r>
        <w:t>: "$</w:t>
      </w:r>
      <w:proofErr w:type="spellStart"/>
      <w:r>
        <w:t>numero_personas</w:t>
      </w:r>
      <w:proofErr w:type="spellEnd"/>
      <w:r>
        <w:t>"},</w:t>
      </w:r>
    </w:p>
    <w:p w14:paraId="3F44D4F5" w14:textId="77777777" w:rsidR="00A64512" w:rsidRDefault="00A64512" w:rsidP="00A64512">
      <w:r>
        <w:t xml:space="preserve">        </w:t>
      </w:r>
      <w:proofErr w:type="spellStart"/>
      <w:r>
        <w:t>minPersonas</w:t>
      </w:r>
      <w:proofErr w:type="spellEnd"/>
      <w:r>
        <w:t>: {$min: "$</w:t>
      </w:r>
      <w:proofErr w:type="spellStart"/>
      <w:r>
        <w:t>numero_personas</w:t>
      </w:r>
      <w:proofErr w:type="spellEnd"/>
      <w:r>
        <w:t>"}</w:t>
      </w:r>
    </w:p>
    <w:p w14:paraId="4EAA88EE" w14:textId="77777777" w:rsidR="00A64512" w:rsidRDefault="00A64512" w:rsidP="00A64512">
      <w:r>
        <w:lastRenderedPageBreak/>
        <w:t xml:space="preserve">    }}</w:t>
      </w:r>
    </w:p>
    <w:p w14:paraId="235F7E01" w14:textId="7F53E8B3" w:rsidR="00A64512" w:rsidRPr="00A64512" w:rsidRDefault="00A64512" w:rsidP="00A64512">
      <w:r>
        <w:t>])</w:t>
      </w:r>
    </w:p>
    <w:p w14:paraId="5BEDA022" w14:textId="78718F51" w:rsidR="00A64512" w:rsidRP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El promedio de X personas por reserva ayuda en la planificación de inventario y personal. Los valores máximo y mínimo indican el rango de tamaño de grupos.</w:t>
      </w:r>
    </w:p>
    <w:p w14:paraId="6E47063E" w14:textId="14CAF4D7" w:rsidR="00A64512" w:rsidRDefault="00A64512" w:rsidP="00A64512">
      <w:pPr>
        <w:pStyle w:val="Ttulo4"/>
      </w:pPr>
      <w:r>
        <w:t>Consulta 3</w:t>
      </w:r>
      <w:r w:rsidRPr="0051125B">
        <w:t xml:space="preserve">: </w:t>
      </w:r>
      <w:r w:rsidRPr="00A64512">
        <w:t>Horarios más populares</w:t>
      </w:r>
    </w:p>
    <w:p w14:paraId="44FD054B" w14:textId="77777777" w:rsidR="00A64512" w:rsidRDefault="00A64512" w:rsidP="00A64512">
      <w:proofErr w:type="spellStart"/>
      <w:proofErr w:type="gramStart"/>
      <w:r>
        <w:t>db.reservas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9C0F8CB" w14:textId="77777777" w:rsidR="00A64512" w:rsidRDefault="00A64512" w:rsidP="00A64512">
      <w:r>
        <w:t xml:space="preserve">    {$</w:t>
      </w:r>
      <w:proofErr w:type="spellStart"/>
      <w:r>
        <w:t>project</w:t>
      </w:r>
      <w:proofErr w:type="spellEnd"/>
      <w:r>
        <w:t>: {hora: {$</w:t>
      </w:r>
      <w:proofErr w:type="spellStart"/>
      <w:r>
        <w:t>hour</w:t>
      </w:r>
      <w:proofErr w:type="spellEnd"/>
      <w:r>
        <w:t>: "$</w:t>
      </w:r>
      <w:proofErr w:type="spellStart"/>
      <w:r>
        <w:t>fecha_reserva</w:t>
      </w:r>
      <w:proofErr w:type="spellEnd"/>
      <w:r>
        <w:t>"}}},</w:t>
      </w:r>
    </w:p>
    <w:p w14:paraId="3B1568D3" w14:textId="77777777" w:rsidR="00A64512" w:rsidRDefault="00A64512" w:rsidP="00A64512">
      <w:r>
        <w:t xml:space="preserve">    {$</w:t>
      </w:r>
      <w:proofErr w:type="spellStart"/>
      <w:r>
        <w:t>group</w:t>
      </w:r>
      <w:proofErr w:type="spellEnd"/>
      <w:r>
        <w:t xml:space="preserve">: {_id: "$hora", </w:t>
      </w:r>
      <w:proofErr w:type="spellStart"/>
      <w:r>
        <w:t>totalReservas</w:t>
      </w:r>
      <w:proofErr w:type="spellEnd"/>
      <w:r>
        <w:t>: {$sum: 1}}},</w:t>
      </w:r>
    </w:p>
    <w:p w14:paraId="3F6341C4" w14:textId="77777777" w:rsidR="00A64512" w:rsidRDefault="00A64512" w:rsidP="00A64512">
      <w:r>
        <w:t xml:space="preserve">    {$</w:t>
      </w:r>
      <w:proofErr w:type="spellStart"/>
      <w:r>
        <w:t>sort</w:t>
      </w:r>
      <w:proofErr w:type="spellEnd"/>
      <w:r>
        <w:t>: {</w:t>
      </w:r>
      <w:proofErr w:type="spellStart"/>
      <w:r>
        <w:t>totalReservas</w:t>
      </w:r>
      <w:proofErr w:type="spellEnd"/>
      <w:r>
        <w:t>: -1}},</w:t>
      </w:r>
    </w:p>
    <w:p w14:paraId="5DDED13F" w14:textId="77777777" w:rsidR="00A64512" w:rsidRDefault="00A64512" w:rsidP="00A64512">
      <w:r>
        <w:t xml:space="preserve">    {$</w:t>
      </w:r>
      <w:proofErr w:type="spellStart"/>
      <w:r>
        <w:t>limit</w:t>
      </w:r>
      <w:proofErr w:type="spellEnd"/>
      <w:r>
        <w:t>: 3}</w:t>
      </w:r>
    </w:p>
    <w:p w14:paraId="59D16470" w14:textId="480E3DF2" w:rsidR="00A64512" w:rsidRPr="00A64512" w:rsidRDefault="00A64512" w:rsidP="00A64512">
      <w:r>
        <w:t>])</w:t>
      </w:r>
    </w:p>
    <w:p w14:paraId="6D619870" w14:textId="689BD8AA" w:rsidR="00A64512" w:rsidRPr="00A64512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Las horas Y, Z y W son las más populares, permitiendo optimizar la asignación de personal y recursos durante los picos de demanda.</w:t>
      </w:r>
    </w:p>
    <w:p w14:paraId="34756003" w14:textId="3E247A00" w:rsidR="00A64512" w:rsidRPr="00A64512" w:rsidRDefault="00A64512" w:rsidP="00A64512">
      <w:pPr>
        <w:pStyle w:val="Ttulo4"/>
      </w:pPr>
      <w:r>
        <w:t>Consulta 4</w:t>
      </w:r>
      <w:r w:rsidRPr="0051125B">
        <w:t xml:space="preserve">: </w:t>
      </w:r>
      <w:r w:rsidR="00C837D0" w:rsidRPr="00A64512">
        <w:t>distribución de reservas por capacidad de mesa</w:t>
      </w:r>
    </w:p>
    <w:p w14:paraId="213AB58C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proofErr w:type="spellStart"/>
      <w:proofErr w:type="gramStart"/>
      <w:r w:rsidRPr="00A64512">
        <w:rPr>
          <w:rFonts w:cstheme="minorBidi"/>
          <w:szCs w:val="22"/>
        </w:rPr>
        <w:t>db.reservas</w:t>
      </w:r>
      <w:proofErr w:type="gramEnd"/>
      <w:r w:rsidRPr="00A64512">
        <w:rPr>
          <w:rFonts w:cstheme="minorBidi"/>
          <w:szCs w:val="22"/>
        </w:rPr>
        <w:t>.</w:t>
      </w:r>
      <w:proofErr w:type="gramStart"/>
      <w:r w:rsidRPr="00A64512">
        <w:rPr>
          <w:rFonts w:cstheme="minorBidi"/>
          <w:szCs w:val="22"/>
        </w:rPr>
        <w:t>aggregate</w:t>
      </w:r>
      <w:proofErr w:type="spellEnd"/>
      <w:r w:rsidRPr="00A64512">
        <w:rPr>
          <w:rFonts w:cstheme="minorBidi"/>
          <w:szCs w:val="22"/>
        </w:rPr>
        <w:t>(</w:t>
      </w:r>
      <w:proofErr w:type="gramEnd"/>
      <w:r w:rsidRPr="00A64512">
        <w:rPr>
          <w:rFonts w:cstheme="minorBidi"/>
          <w:szCs w:val="22"/>
        </w:rPr>
        <w:t>[</w:t>
      </w:r>
    </w:p>
    <w:p w14:paraId="64538D4E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lookup</w:t>
      </w:r>
      <w:proofErr w:type="spellEnd"/>
      <w:r w:rsidRPr="00A64512">
        <w:rPr>
          <w:rFonts w:cstheme="minorBidi"/>
          <w:szCs w:val="22"/>
        </w:rPr>
        <w:t>: {</w:t>
      </w:r>
    </w:p>
    <w:p w14:paraId="7460D42E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    </w:t>
      </w:r>
      <w:proofErr w:type="spellStart"/>
      <w:r w:rsidRPr="00A64512">
        <w:rPr>
          <w:rFonts w:cstheme="minorBidi"/>
          <w:szCs w:val="22"/>
        </w:rPr>
        <w:t>from</w:t>
      </w:r>
      <w:proofErr w:type="spellEnd"/>
      <w:r w:rsidRPr="00A64512">
        <w:rPr>
          <w:rFonts w:cstheme="minorBidi"/>
          <w:szCs w:val="22"/>
        </w:rPr>
        <w:t>: "mesas",</w:t>
      </w:r>
    </w:p>
    <w:p w14:paraId="41B8E9AA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    </w:t>
      </w:r>
      <w:proofErr w:type="spellStart"/>
      <w:r w:rsidRPr="00A64512">
        <w:rPr>
          <w:rFonts w:cstheme="minorBidi"/>
          <w:szCs w:val="22"/>
        </w:rPr>
        <w:t>localField</w:t>
      </w:r>
      <w:proofErr w:type="spellEnd"/>
      <w:r w:rsidRPr="00A64512">
        <w:rPr>
          <w:rFonts w:cstheme="minorBidi"/>
          <w:szCs w:val="22"/>
        </w:rPr>
        <w:t>: "</w:t>
      </w:r>
      <w:proofErr w:type="spellStart"/>
      <w:r w:rsidRPr="00A64512">
        <w:rPr>
          <w:rFonts w:cstheme="minorBidi"/>
          <w:szCs w:val="22"/>
        </w:rPr>
        <w:t>mesa_id</w:t>
      </w:r>
      <w:proofErr w:type="spellEnd"/>
      <w:r w:rsidRPr="00A64512">
        <w:rPr>
          <w:rFonts w:cstheme="minorBidi"/>
          <w:szCs w:val="22"/>
        </w:rPr>
        <w:t>",</w:t>
      </w:r>
    </w:p>
    <w:p w14:paraId="6DE8E975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    </w:t>
      </w:r>
      <w:proofErr w:type="spellStart"/>
      <w:r w:rsidRPr="00A64512">
        <w:rPr>
          <w:rFonts w:cstheme="minorBidi"/>
          <w:szCs w:val="22"/>
        </w:rPr>
        <w:t>foreignField</w:t>
      </w:r>
      <w:proofErr w:type="spellEnd"/>
      <w:r w:rsidRPr="00A64512">
        <w:rPr>
          <w:rFonts w:cstheme="minorBidi"/>
          <w:szCs w:val="22"/>
        </w:rPr>
        <w:t>: "_id",</w:t>
      </w:r>
    </w:p>
    <w:p w14:paraId="1B513161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    as: "</w:t>
      </w:r>
      <w:proofErr w:type="spellStart"/>
      <w:r w:rsidRPr="00A64512">
        <w:rPr>
          <w:rFonts w:cstheme="minorBidi"/>
          <w:szCs w:val="22"/>
        </w:rPr>
        <w:t>mesa_info</w:t>
      </w:r>
      <w:proofErr w:type="spellEnd"/>
      <w:r w:rsidRPr="00A64512">
        <w:rPr>
          <w:rFonts w:cstheme="minorBidi"/>
          <w:szCs w:val="22"/>
        </w:rPr>
        <w:t>"</w:t>
      </w:r>
    </w:p>
    <w:p w14:paraId="14E02417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}},</w:t>
      </w:r>
    </w:p>
    <w:p w14:paraId="75D555A0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unwind</w:t>
      </w:r>
      <w:proofErr w:type="spellEnd"/>
      <w:r w:rsidRPr="00A64512">
        <w:rPr>
          <w:rFonts w:cstheme="minorBidi"/>
          <w:szCs w:val="22"/>
        </w:rPr>
        <w:t>: "$</w:t>
      </w:r>
      <w:proofErr w:type="spellStart"/>
      <w:r w:rsidRPr="00A64512">
        <w:rPr>
          <w:rFonts w:cstheme="minorBidi"/>
          <w:szCs w:val="22"/>
        </w:rPr>
        <w:t>mesa_info</w:t>
      </w:r>
      <w:proofErr w:type="spellEnd"/>
      <w:r w:rsidRPr="00A64512">
        <w:rPr>
          <w:rFonts w:cstheme="minorBidi"/>
          <w:szCs w:val="22"/>
        </w:rPr>
        <w:t>"},</w:t>
      </w:r>
    </w:p>
    <w:p w14:paraId="1442E213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group</w:t>
      </w:r>
      <w:proofErr w:type="spellEnd"/>
      <w:r w:rsidRPr="00A64512">
        <w:rPr>
          <w:rFonts w:cstheme="minorBidi"/>
          <w:szCs w:val="22"/>
        </w:rPr>
        <w:t>: {</w:t>
      </w:r>
    </w:p>
    <w:p w14:paraId="64E7AB9F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lastRenderedPageBreak/>
        <w:t xml:space="preserve">        _id: "$</w:t>
      </w:r>
      <w:proofErr w:type="spellStart"/>
      <w:r w:rsidRPr="00A64512">
        <w:rPr>
          <w:rFonts w:cstheme="minorBidi"/>
          <w:szCs w:val="22"/>
        </w:rPr>
        <w:t>mesa_</w:t>
      </w:r>
      <w:proofErr w:type="gramStart"/>
      <w:r w:rsidRPr="00A64512">
        <w:rPr>
          <w:rFonts w:cstheme="minorBidi"/>
          <w:szCs w:val="22"/>
        </w:rPr>
        <w:t>info.capacidad</w:t>
      </w:r>
      <w:proofErr w:type="spellEnd"/>
      <w:proofErr w:type="gramEnd"/>
      <w:r w:rsidRPr="00A64512">
        <w:rPr>
          <w:rFonts w:cstheme="minorBidi"/>
          <w:szCs w:val="22"/>
        </w:rPr>
        <w:t>",</w:t>
      </w:r>
    </w:p>
    <w:p w14:paraId="26AFDFDC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    </w:t>
      </w:r>
      <w:proofErr w:type="spellStart"/>
      <w:r w:rsidRPr="00A64512">
        <w:rPr>
          <w:rFonts w:cstheme="minorBidi"/>
          <w:szCs w:val="22"/>
        </w:rPr>
        <w:t>totalReservas</w:t>
      </w:r>
      <w:proofErr w:type="spellEnd"/>
      <w:r w:rsidRPr="00A64512">
        <w:rPr>
          <w:rFonts w:cstheme="minorBidi"/>
          <w:szCs w:val="22"/>
        </w:rPr>
        <w:t>: {$sum: 1},</w:t>
      </w:r>
    </w:p>
    <w:p w14:paraId="442BC061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    </w:t>
      </w:r>
      <w:proofErr w:type="spellStart"/>
      <w:r w:rsidRPr="00A64512">
        <w:rPr>
          <w:rFonts w:cstheme="minorBidi"/>
          <w:szCs w:val="22"/>
        </w:rPr>
        <w:t>promedioOcupacion</w:t>
      </w:r>
      <w:proofErr w:type="spellEnd"/>
      <w:r w:rsidRPr="00A64512">
        <w:rPr>
          <w:rFonts w:cstheme="minorBidi"/>
          <w:szCs w:val="22"/>
        </w:rPr>
        <w:t>: {$</w:t>
      </w:r>
      <w:proofErr w:type="spellStart"/>
      <w:r w:rsidRPr="00A64512">
        <w:rPr>
          <w:rFonts w:cstheme="minorBidi"/>
          <w:szCs w:val="22"/>
        </w:rPr>
        <w:t>avg</w:t>
      </w:r>
      <w:proofErr w:type="spellEnd"/>
      <w:r w:rsidRPr="00A64512">
        <w:rPr>
          <w:rFonts w:cstheme="minorBidi"/>
          <w:szCs w:val="22"/>
        </w:rPr>
        <w:t>: "$</w:t>
      </w:r>
      <w:proofErr w:type="spellStart"/>
      <w:r w:rsidRPr="00A64512">
        <w:rPr>
          <w:rFonts w:cstheme="minorBidi"/>
          <w:szCs w:val="22"/>
        </w:rPr>
        <w:t>numero_personas</w:t>
      </w:r>
      <w:proofErr w:type="spellEnd"/>
      <w:r w:rsidRPr="00A64512">
        <w:rPr>
          <w:rFonts w:cstheme="minorBidi"/>
          <w:szCs w:val="22"/>
        </w:rPr>
        <w:t>"}</w:t>
      </w:r>
    </w:p>
    <w:p w14:paraId="5D8031B0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}},</w:t>
      </w:r>
    </w:p>
    <w:p w14:paraId="19FF0EB9" w14:textId="77777777" w:rsidR="00A64512" w:rsidRPr="00A64512" w:rsidRDefault="00A64512" w:rsidP="00A64512">
      <w:pPr>
        <w:pStyle w:val="NormalWeb"/>
        <w:spacing w:before="0" w:after="0"/>
        <w:rPr>
          <w:rFonts w:cstheme="minorBidi"/>
          <w:szCs w:val="22"/>
        </w:rPr>
      </w:pPr>
      <w:r w:rsidRPr="00A64512">
        <w:rPr>
          <w:rFonts w:cstheme="minorBidi"/>
          <w:szCs w:val="22"/>
        </w:rPr>
        <w:t xml:space="preserve">    {$</w:t>
      </w:r>
      <w:proofErr w:type="spellStart"/>
      <w:r w:rsidRPr="00A64512">
        <w:rPr>
          <w:rFonts w:cstheme="minorBidi"/>
          <w:szCs w:val="22"/>
        </w:rPr>
        <w:t>sort</w:t>
      </w:r>
      <w:proofErr w:type="spellEnd"/>
      <w:r w:rsidRPr="00A64512">
        <w:rPr>
          <w:rFonts w:cstheme="minorBidi"/>
          <w:szCs w:val="22"/>
        </w:rPr>
        <w:t>: {_id: 1}}</w:t>
      </w:r>
    </w:p>
    <w:p w14:paraId="5E0DF262" w14:textId="68E48441" w:rsidR="00A64512" w:rsidRDefault="00A64512" w:rsidP="00A64512">
      <w:pPr>
        <w:pStyle w:val="NormalWeb"/>
        <w:spacing w:before="0" w:after="0"/>
        <w:rPr>
          <w:rFonts w:ascii="Arial" w:hAnsi="Arial" w:cs="Arial"/>
          <w:i/>
        </w:rPr>
      </w:pPr>
      <w:r w:rsidRPr="00A64512">
        <w:rPr>
          <w:rFonts w:cstheme="minorBidi"/>
          <w:szCs w:val="22"/>
        </w:rPr>
        <w:t>])</w:t>
      </w:r>
    </w:p>
    <w:p w14:paraId="581891EF" w14:textId="7EAC9435" w:rsidR="00A64512" w:rsidRPr="0051125B" w:rsidRDefault="00A64512" w:rsidP="00A64512">
      <w:r w:rsidRPr="0051125B">
        <w:rPr>
          <w:b/>
        </w:rPr>
        <w:t>Interpretación:</w:t>
      </w:r>
      <w:r>
        <w:t xml:space="preserve"> </w:t>
      </w:r>
      <w:r w:rsidRPr="00A64512">
        <w:t>Se observa cómo se utilizan las mesas según su capacidad, identificando oportunidades para optimizar la distribución y asignación de mesas.</w:t>
      </w:r>
    </w:p>
    <w:p w14:paraId="41A37316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3682F719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594E4755" w14:textId="77777777" w:rsidR="00A64512" w:rsidRDefault="00A64512" w:rsidP="00A64512">
      <w:pPr>
        <w:pStyle w:val="NormalWeb"/>
        <w:spacing w:before="0" w:after="0"/>
        <w:rPr>
          <w:rFonts w:ascii="Arial" w:hAnsi="Arial" w:cs="Arial"/>
        </w:rPr>
      </w:pPr>
    </w:p>
    <w:p w14:paraId="2B136C22" w14:textId="77777777" w:rsidR="00A64512" w:rsidRDefault="00A64512" w:rsidP="00A64512">
      <w:pPr>
        <w:pStyle w:val="NormalWeb"/>
        <w:spacing w:before="0" w:after="0"/>
        <w:ind w:firstLine="709"/>
        <w:rPr>
          <w:rFonts w:ascii="Arial" w:hAnsi="Arial" w:cs="Arial"/>
        </w:rPr>
      </w:pPr>
    </w:p>
    <w:p w14:paraId="23282F8B" w14:textId="77777777" w:rsidR="00A64512" w:rsidRDefault="00A64512" w:rsidP="00A64512">
      <w:pPr>
        <w:pStyle w:val="NormalWeb"/>
        <w:spacing w:before="0" w:after="0"/>
        <w:ind w:firstLine="709"/>
        <w:rPr>
          <w:rFonts w:ascii="Arial" w:hAnsi="Arial" w:cs="Arial"/>
        </w:rPr>
      </w:pPr>
    </w:p>
    <w:p w14:paraId="57B49D25" w14:textId="77777777" w:rsidR="00A64512" w:rsidRDefault="00A64512" w:rsidP="00A64512">
      <w:pPr>
        <w:pStyle w:val="NormalWeb"/>
        <w:spacing w:before="0" w:after="0"/>
        <w:ind w:firstLine="709"/>
        <w:rPr>
          <w:rFonts w:ascii="Arial" w:hAnsi="Arial" w:cs="Arial"/>
        </w:rPr>
      </w:pPr>
    </w:p>
    <w:p w14:paraId="46FD7061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03CD0E36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6CA6E057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58F968AF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7331DDCF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5B173F0A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25DA51C1" w14:textId="77777777" w:rsidR="00A64512" w:rsidRDefault="00A64512" w:rsidP="00A64512">
      <w:pPr>
        <w:pStyle w:val="NormalWeb"/>
        <w:spacing w:before="240" w:after="0" w:line="360" w:lineRule="auto"/>
        <w:rPr>
          <w:rFonts w:ascii="Arial" w:hAnsi="Arial" w:cs="Arial"/>
          <w:i/>
        </w:rPr>
      </w:pPr>
    </w:p>
    <w:p w14:paraId="437F1AE7" w14:textId="77777777" w:rsidR="00A64512" w:rsidRPr="00224244" w:rsidRDefault="00A64512" w:rsidP="00A64512">
      <w:pPr>
        <w:pStyle w:val="Ttulo1"/>
        <w:rPr>
          <w:rFonts w:ascii="Arial" w:hAnsi="Arial" w:cs="Arial"/>
          <w:szCs w:val="24"/>
        </w:rPr>
      </w:pPr>
    </w:p>
    <w:p w14:paraId="7DF6E000" w14:textId="77777777" w:rsidR="002A43BC" w:rsidRPr="00A64512" w:rsidRDefault="002A43BC" w:rsidP="00A64512"/>
    <w:sectPr w:rsidR="002A43BC" w:rsidRPr="00A64512" w:rsidSect="009A7AE6">
      <w:headerReference w:type="default" r:id="rId7"/>
      <w:footerReference w:type="default" r:id="rId8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7198" w14:textId="77777777" w:rsidR="00034B29" w:rsidRDefault="00034B29" w:rsidP="009A7AE6">
      <w:pPr>
        <w:spacing w:after="0" w:line="240" w:lineRule="auto"/>
      </w:pPr>
      <w:r>
        <w:separator/>
      </w:r>
    </w:p>
  </w:endnote>
  <w:endnote w:type="continuationSeparator" w:id="0">
    <w:p w14:paraId="2CF260EE" w14:textId="77777777" w:rsidR="00034B29" w:rsidRDefault="00034B29" w:rsidP="009A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2393967"/>
      <w:docPartObj>
        <w:docPartGallery w:val="Page Numbers (Bottom of Page)"/>
        <w:docPartUnique/>
      </w:docPartObj>
    </w:sdtPr>
    <w:sdtContent>
      <w:p w14:paraId="30A09F0A" w14:textId="2C1C605E" w:rsidR="009A7AE6" w:rsidRDefault="009A7AE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0202D9" w14:textId="57A9B95C" w:rsidR="009A7AE6" w:rsidRDefault="00112A85">
    <w:pPr>
      <w:pStyle w:val="Piedepgina"/>
    </w:pPr>
    <w:r w:rsidRPr="009B01BA">
      <w:rPr>
        <w:noProof/>
      </w:rPr>
      <w:drawing>
        <wp:anchor distT="0" distB="0" distL="114300" distR="114300" simplePos="0" relativeHeight="251661312" behindDoc="1" locked="0" layoutInCell="1" allowOverlap="1" wp14:anchorId="461D49C2" wp14:editId="2246EED5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772400" cy="241843"/>
          <wp:effectExtent l="0" t="0" r="0" b="635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241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A7049" w14:textId="77777777" w:rsidR="00034B29" w:rsidRDefault="00034B29" w:rsidP="009A7AE6">
      <w:pPr>
        <w:spacing w:after="0" w:line="240" w:lineRule="auto"/>
      </w:pPr>
      <w:r>
        <w:separator/>
      </w:r>
    </w:p>
  </w:footnote>
  <w:footnote w:type="continuationSeparator" w:id="0">
    <w:p w14:paraId="0E16601C" w14:textId="77777777" w:rsidR="00034B29" w:rsidRDefault="00034B29" w:rsidP="009A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31C4" w14:textId="319958A8" w:rsidR="00112A85" w:rsidRDefault="00112A85">
    <w:pPr>
      <w:pStyle w:val="Encabezado"/>
    </w:pPr>
    <w:r w:rsidRPr="009B01BA">
      <w:rPr>
        <w:noProof/>
      </w:rPr>
      <w:drawing>
        <wp:anchor distT="0" distB="0" distL="114300" distR="114300" simplePos="0" relativeHeight="251659264" behindDoc="1" locked="0" layoutInCell="1" allowOverlap="1" wp14:anchorId="62EAF2F4" wp14:editId="72D1DEB3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7791450" cy="847725"/>
          <wp:effectExtent l="0" t="0" r="0" b="0"/>
          <wp:wrapNone/>
          <wp:docPr id="2385016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B483C38"/>
    <w:lvl w:ilvl="0">
      <w:start w:val="1"/>
      <w:numFmt w:val="upperRoman"/>
      <w:suff w:val="nothing"/>
      <w:lvlText w:val="%1.  "/>
      <w:lvlJc w:val="left"/>
      <w:pPr>
        <w:ind w:left="2269" w:firstLine="0"/>
      </w:pPr>
      <w:rPr>
        <w:lang w:val="es-ES"/>
      </w:rPr>
    </w:lvl>
    <w:lvl w:ilvl="1">
      <w:start w:val="1"/>
      <w:numFmt w:val="upperLetter"/>
      <w:suff w:val="nothing"/>
      <w:lvlText w:val="%2.  "/>
      <w:lvlJc w:val="left"/>
      <w:pPr>
        <w:ind w:left="142" w:firstLine="0"/>
      </w:pPr>
    </w:lvl>
    <w:lvl w:ilvl="2">
      <w:start w:val="1"/>
      <w:numFmt w:val="decimal"/>
      <w:suff w:val="nothing"/>
      <w:lvlText w:val="    %3)  "/>
      <w:lvlJc w:val="left"/>
      <w:pPr>
        <w:ind w:left="0" w:firstLine="0"/>
      </w:pPr>
    </w:lvl>
    <w:lvl w:ilvl="3">
      <w:start w:val="1"/>
      <w:numFmt w:val="lowerLetter"/>
      <w:suff w:val="nothing"/>
      <w:lvlText w:val="          %4)  "/>
      <w:lvlJc w:val="left"/>
      <w:pPr>
        <w:ind w:left="0" w:firstLine="0"/>
      </w:pPr>
    </w:lvl>
    <w:lvl w:ilvl="4">
      <w:start w:val="1"/>
      <w:numFmt w:val="decimal"/>
      <w:suff w:val="nothing"/>
      <w:lvlText w:val="                (%5)  "/>
      <w:lvlJc w:val="left"/>
      <w:pPr>
        <w:ind w:left="0" w:firstLine="0"/>
      </w:pPr>
    </w:lvl>
    <w:lvl w:ilvl="5">
      <w:start w:val="1"/>
      <w:numFmt w:val="lowerLetter"/>
      <w:suff w:val="nothing"/>
      <w:lvlText w:val="                (%6)  "/>
      <w:lvlJc w:val="left"/>
      <w:pPr>
        <w:ind w:left="0" w:firstLine="0"/>
      </w:pPr>
    </w:lvl>
    <w:lvl w:ilvl="6">
      <w:start w:val="1"/>
      <w:numFmt w:val="decimal"/>
      <w:suff w:val="nothing"/>
      <w:lvlText w:val="                (%7)  "/>
      <w:lvlJc w:val="left"/>
      <w:pPr>
        <w:ind w:left="0" w:firstLine="0"/>
      </w:pPr>
    </w:lvl>
    <w:lvl w:ilvl="7">
      <w:start w:val="1"/>
      <w:numFmt w:val="lowerLetter"/>
      <w:suff w:val="nothing"/>
      <w:lvlText w:val="                (%8)  "/>
      <w:lvlJc w:val="left"/>
      <w:pPr>
        <w:ind w:left="0" w:firstLine="0"/>
      </w:pPr>
    </w:lvl>
    <w:lvl w:ilvl="8">
      <w:start w:val="1"/>
      <w:numFmt w:val="decimal"/>
      <w:suff w:val="nothing"/>
      <w:lvlText w:val="(%9)  "/>
      <w:lvlJc w:val="left"/>
      <w:pPr>
        <w:ind w:left="0" w:firstLine="0"/>
      </w:pPr>
    </w:lvl>
  </w:abstractNum>
  <w:abstractNum w:abstractNumId="1" w15:restartNumberingAfterBreak="0">
    <w:nsid w:val="05344CCD"/>
    <w:multiLevelType w:val="hybridMultilevel"/>
    <w:tmpl w:val="4DC84A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F40C76"/>
    <w:multiLevelType w:val="multilevel"/>
    <w:tmpl w:val="95B0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35589"/>
    <w:multiLevelType w:val="multilevel"/>
    <w:tmpl w:val="867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A6C5C"/>
    <w:multiLevelType w:val="hybridMultilevel"/>
    <w:tmpl w:val="A4BE872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193FA7"/>
    <w:multiLevelType w:val="multilevel"/>
    <w:tmpl w:val="89502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A816AF"/>
    <w:multiLevelType w:val="hybridMultilevel"/>
    <w:tmpl w:val="CEDA2F9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A01504"/>
    <w:multiLevelType w:val="hybridMultilevel"/>
    <w:tmpl w:val="0088D9A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795E5C"/>
    <w:multiLevelType w:val="multilevel"/>
    <w:tmpl w:val="7A5A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24A71"/>
    <w:multiLevelType w:val="multilevel"/>
    <w:tmpl w:val="1DE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748AE"/>
    <w:multiLevelType w:val="multilevel"/>
    <w:tmpl w:val="E584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95F62"/>
    <w:multiLevelType w:val="multilevel"/>
    <w:tmpl w:val="043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B61A3"/>
    <w:multiLevelType w:val="multilevel"/>
    <w:tmpl w:val="E43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67D09"/>
    <w:multiLevelType w:val="multilevel"/>
    <w:tmpl w:val="156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D00FC"/>
    <w:multiLevelType w:val="hybridMultilevel"/>
    <w:tmpl w:val="735873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2169F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CF77627"/>
    <w:multiLevelType w:val="hybridMultilevel"/>
    <w:tmpl w:val="05223B7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3246410"/>
    <w:multiLevelType w:val="multilevel"/>
    <w:tmpl w:val="F694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62A50"/>
    <w:multiLevelType w:val="multilevel"/>
    <w:tmpl w:val="15B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742BA"/>
    <w:multiLevelType w:val="hybridMultilevel"/>
    <w:tmpl w:val="3008FB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46B87"/>
    <w:multiLevelType w:val="hybridMultilevel"/>
    <w:tmpl w:val="ACD872A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717FB8"/>
    <w:multiLevelType w:val="multilevel"/>
    <w:tmpl w:val="37D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E32F9"/>
    <w:multiLevelType w:val="hybridMultilevel"/>
    <w:tmpl w:val="677A46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892943"/>
    <w:multiLevelType w:val="hybridMultilevel"/>
    <w:tmpl w:val="4634A9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002B8B"/>
    <w:multiLevelType w:val="hybridMultilevel"/>
    <w:tmpl w:val="67CEAC2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39416314">
    <w:abstractNumId w:val="0"/>
  </w:num>
  <w:num w:numId="2" w16cid:durableId="1565681387">
    <w:abstractNumId w:val="6"/>
  </w:num>
  <w:num w:numId="3" w16cid:durableId="1584335785">
    <w:abstractNumId w:val="4"/>
  </w:num>
  <w:num w:numId="4" w16cid:durableId="14772261">
    <w:abstractNumId w:val="7"/>
  </w:num>
  <w:num w:numId="5" w16cid:durableId="1475221164">
    <w:abstractNumId w:val="24"/>
  </w:num>
  <w:num w:numId="6" w16cid:durableId="121198776">
    <w:abstractNumId w:val="16"/>
  </w:num>
  <w:num w:numId="7" w16cid:durableId="1623420396">
    <w:abstractNumId w:val="8"/>
  </w:num>
  <w:num w:numId="8" w16cid:durableId="273755883">
    <w:abstractNumId w:val="9"/>
  </w:num>
  <w:num w:numId="9" w16cid:durableId="831720072">
    <w:abstractNumId w:val="14"/>
  </w:num>
  <w:num w:numId="10" w16cid:durableId="134297121">
    <w:abstractNumId w:val="21"/>
  </w:num>
  <w:num w:numId="11" w16cid:durableId="1589073624">
    <w:abstractNumId w:val="20"/>
  </w:num>
  <w:num w:numId="12" w16cid:durableId="1561550843">
    <w:abstractNumId w:val="12"/>
  </w:num>
  <w:num w:numId="13" w16cid:durableId="792098967">
    <w:abstractNumId w:val="1"/>
  </w:num>
  <w:num w:numId="14" w16cid:durableId="778179150">
    <w:abstractNumId w:val="17"/>
  </w:num>
  <w:num w:numId="15" w16cid:durableId="1069494671">
    <w:abstractNumId w:val="23"/>
  </w:num>
  <w:num w:numId="16" w16cid:durableId="1043671981">
    <w:abstractNumId w:val="11"/>
  </w:num>
  <w:num w:numId="17" w16cid:durableId="1591960788">
    <w:abstractNumId w:val="22"/>
  </w:num>
  <w:num w:numId="18" w16cid:durableId="351078704">
    <w:abstractNumId w:val="19"/>
  </w:num>
  <w:num w:numId="19" w16cid:durableId="336545249">
    <w:abstractNumId w:val="2"/>
  </w:num>
  <w:num w:numId="20" w16cid:durableId="1921254487">
    <w:abstractNumId w:val="3"/>
  </w:num>
  <w:num w:numId="21" w16cid:durableId="833453523">
    <w:abstractNumId w:val="13"/>
  </w:num>
  <w:num w:numId="22" w16cid:durableId="819031905">
    <w:abstractNumId w:val="18"/>
  </w:num>
  <w:num w:numId="23" w16cid:durableId="1227256769">
    <w:abstractNumId w:val="10"/>
  </w:num>
  <w:num w:numId="24" w16cid:durableId="324940097">
    <w:abstractNumId w:val="5"/>
  </w:num>
  <w:num w:numId="25" w16cid:durableId="1151073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85"/>
    <w:rsid w:val="0001638C"/>
    <w:rsid w:val="00034B29"/>
    <w:rsid w:val="00055E95"/>
    <w:rsid w:val="00055F0D"/>
    <w:rsid w:val="000A13F5"/>
    <w:rsid w:val="000C52FC"/>
    <w:rsid w:val="00112A85"/>
    <w:rsid w:val="0012748E"/>
    <w:rsid w:val="00182C41"/>
    <w:rsid w:val="001F01CB"/>
    <w:rsid w:val="002A43BC"/>
    <w:rsid w:val="002C07BD"/>
    <w:rsid w:val="002F7D99"/>
    <w:rsid w:val="00321B2A"/>
    <w:rsid w:val="00335723"/>
    <w:rsid w:val="00363680"/>
    <w:rsid w:val="00374698"/>
    <w:rsid w:val="00377EC7"/>
    <w:rsid w:val="003C08B9"/>
    <w:rsid w:val="004866BB"/>
    <w:rsid w:val="004903AB"/>
    <w:rsid w:val="004A2B89"/>
    <w:rsid w:val="004E00D3"/>
    <w:rsid w:val="00520076"/>
    <w:rsid w:val="005556EA"/>
    <w:rsid w:val="00561D65"/>
    <w:rsid w:val="00575292"/>
    <w:rsid w:val="00584983"/>
    <w:rsid w:val="005D1F6F"/>
    <w:rsid w:val="006113CE"/>
    <w:rsid w:val="006121DD"/>
    <w:rsid w:val="00637D8E"/>
    <w:rsid w:val="006520D4"/>
    <w:rsid w:val="006E21E4"/>
    <w:rsid w:val="006F0CB2"/>
    <w:rsid w:val="007418F1"/>
    <w:rsid w:val="00780A55"/>
    <w:rsid w:val="007C6A8F"/>
    <w:rsid w:val="0080005F"/>
    <w:rsid w:val="00823CA3"/>
    <w:rsid w:val="008B41F1"/>
    <w:rsid w:val="008C6A7C"/>
    <w:rsid w:val="008E3A62"/>
    <w:rsid w:val="008F5EC3"/>
    <w:rsid w:val="00922BAF"/>
    <w:rsid w:val="009826DB"/>
    <w:rsid w:val="009918D1"/>
    <w:rsid w:val="00992820"/>
    <w:rsid w:val="009A7AE6"/>
    <w:rsid w:val="009C0BAE"/>
    <w:rsid w:val="009E508E"/>
    <w:rsid w:val="00A26A0B"/>
    <w:rsid w:val="00A64512"/>
    <w:rsid w:val="00B14B45"/>
    <w:rsid w:val="00BC4337"/>
    <w:rsid w:val="00BD23AB"/>
    <w:rsid w:val="00C600C8"/>
    <w:rsid w:val="00C714FB"/>
    <w:rsid w:val="00C837D0"/>
    <w:rsid w:val="00CA74CD"/>
    <w:rsid w:val="00CE77D4"/>
    <w:rsid w:val="00CF5CB9"/>
    <w:rsid w:val="00D2096D"/>
    <w:rsid w:val="00D31363"/>
    <w:rsid w:val="00ED0246"/>
    <w:rsid w:val="00EE0C56"/>
    <w:rsid w:val="00F6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5643B"/>
  <w15:chartTrackingRefBased/>
  <w15:docId w15:val="{44720732-F0A7-4BF1-8E4F-BD9D60D5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3BC"/>
    <w:pPr>
      <w:spacing w:before="120" w:after="120" w:line="480" w:lineRule="auto"/>
      <w:ind w:firstLine="720"/>
      <w:contextualSpacing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qFormat/>
    <w:rsid w:val="00112A85"/>
    <w:pPr>
      <w:keepNext/>
      <w:spacing w:after="0"/>
      <w:ind w:firstLine="0"/>
      <w:jc w:val="center"/>
      <w:outlineLvl w:val="0"/>
    </w:pPr>
    <w:rPr>
      <w:rFonts w:eastAsia="Times New Roman" w:cs="Times New Roman"/>
      <w:b/>
      <w:kern w:val="28"/>
      <w:szCs w:val="2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64512"/>
    <w:pPr>
      <w:keepNext/>
      <w:keepLines/>
      <w:spacing w:after="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link w:val="Ttulo3Car"/>
    <w:autoRedefine/>
    <w:uiPriority w:val="9"/>
    <w:unhideWhenUsed/>
    <w:qFormat/>
    <w:rsid w:val="009A7AE6"/>
    <w:pPr>
      <w:keepNext/>
      <w:keepLines/>
      <w:spacing w:after="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992820"/>
    <w:pPr>
      <w:keepNext/>
      <w:keepLines/>
      <w:spacing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link w:val="Ttulo5Car"/>
    <w:autoRedefine/>
    <w:uiPriority w:val="9"/>
    <w:semiHidden/>
    <w:unhideWhenUsed/>
    <w:qFormat/>
    <w:rsid w:val="00992820"/>
    <w:pPr>
      <w:keepNext/>
      <w:keepLines/>
      <w:spacing w:after="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12A85"/>
    <w:rPr>
      <w:rFonts w:ascii="Times New Roman" w:eastAsia="Times New Roman" w:hAnsi="Times New Roman" w:cs="Times New Roman"/>
      <w:b/>
      <w:kern w:val="28"/>
      <w:sz w:val="24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A64512"/>
    <w:rPr>
      <w:rFonts w:ascii="Times New Roman" w:eastAsiaTheme="majorEastAsia" w:hAnsi="Times New Roman" w:cstheme="majorBidi"/>
      <w:b/>
      <w:sz w:val="24"/>
      <w:szCs w:val="26"/>
    </w:rPr>
  </w:style>
  <w:style w:type="character" w:styleId="Referenciasutil">
    <w:name w:val="Subtle Reference"/>
    <w:basedOn w:val="Fuentedeprrafopredeter"/>
    <w:uiPriority w:val="31"/>
    <w:qFormat/>
    <w:rsid w:val="00C714FB"/>
    <w:rPr>
      <w:rFonts w:ascii="Times New Roman" w:hAnsi="Times New Roman"/>
      <w:smallCaps/>
      <w:color w:val="auto"/>
      <w:sz w:val="24"/>
    </w:rPr>
  </w:style>
  <w:style w:type="paragraph" w:styleId="Cita">
    <w:name w:val="Quote"/>
    <w:basedOn w:val="Normal"/>
    <w:next w:val="Normal"/>
    <w:link w:val="CitaCar"/>
    <w:autoRedefine/>
    <w:uiPriority w:val="29"/>
    <w:qFormat/>
    <w:rsid w:val="002F7D99"/>
    <w:pPr>
      <w:spacing w:before="200"/>
      <w:ind w:left="1582" w:right="862" w:hanging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2F7D99"/>
    <w:rPr>
      <w:rFonts w:ascii="Times New Roman" w:hAnsi="Times New Roman"/>
      <w:i/>
      <w:iCs/>
      <w:kern w:val="0"/>
      <w:sz w:val="24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A7AE6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92820"/>
    <w:rPr>
      <w:rFonts w:ascii="Times New Roman" w:eastAsiaTheme="majorEastAsia" w:hAnsi="Times New Roman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2820"/>
    <w:rPr>
      <w:rFonts w:ascii="Times New Roman" w:eastAsiaTheme="majorEastAsia" w:hAnsi="Times New Roman" w:cstheme="majorBidi"/>
      <w:b/>
      <w:i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AE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AE6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AE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AE6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9A7AE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AE6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9A7AE6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9A7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AE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9A7A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A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7AE6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9A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7AE6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C0BAE"/>
    <w:rPr>
      <w:rFonts w:cs="Times New Roman"/>
      <w:szCs w:val="24"/>
    </w:rPr>
  </w:style>
  <w:style w:type="character" w:styleId="Textoennegrita">
    <w:name w:val="Strong"/>
    <w:basedOn w:val="Fuentedeprrafopredeter"/>
    <w:uiPriority w:val="22"/>
    <w:qFormat/>
    <w:rsid w:val="00CE77D4"/>
    <w:rPr>
      <w:b/>
      <w:bCs/>
    </w:rPr>
  </w:style>
  <w:style w:type="character" w:styleId="nfasis">
    <w:name w:val="Emphasis"/>
    <w:basedOn w:val="Fuentedeprrafopredeter"/>
    <w:uiPriority w:val="20"/>
    <w:qFormat/>
    <w:rsid w:val="00CE77D4"/>
    <w:rPr>
      <w:i/>
      <w:iCs/>
    </w:rPr>
  </w:style>
  <w:style w:type="table" w:styleId="Tablaconcuadrcula">
    <w:name w:val="Table Grid"/>
    <w:basedOn w:val="Tablanormal"/>
    <w:uiPriority w:val="39"/>
    <w:rsid w:val="002A4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A43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cuments\Plantillas%20personalizadas%20de%20Office\APA%207ma%20Edicio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 7ma Edicion.dotx</Template>
  <TotalTime>67</TotalTime>
  <Pages>8</Pages>
  <Words>942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Jhonatan Sibaja Perez</cp:lastModifiedBy>
  <cp:revision>3</cp:revision>
  <dcterms:created xsi:type="dcterms:W3CDTF">2025-11-23T16:49:00Z</dcterms:created>
  <dcterms:modified xsi:type="dcterms:W3CDTF">2025-11-23T17:55:00Z</dcterms:modified>
</cp:coreProperties>
</file>